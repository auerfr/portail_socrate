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4A5C5" w14:textId="77777777" w:rsidR="008502E1" w:rsidRDefault="008502E1" w:rsidP="008502E1">
      <w:pPr>
        <w:pStyle w:val="Titre1"/>
      </w:pPr>
      <w:r>
        <w:t>« LES AMIS DE SOCRATE »</w:t>
      </w:r>
    </w:p>
    <w:p w14:paraId="14482134" w14:textId="77777777" w:rsidR="008502E1" w:rsidRDefault="008502E1" w:rsidP="008502E1"/>
    <w:p w14:paraId="2E2E88EE" w14:textId="77777777" w:rsidR="008502E1" w:rsidRDefault="008502E1" w:rsidP="008502E1"/>
    <w:p w14:paraId="4A47DF69" w14:textId="77777777" w:rsidR="008502E1" w:rsidRDefault="008502E1" w:rsidP="008502E1"/>
    <w:p w14:paraId="4252ADE4" w14:textId="1F43BA52" w:rsidR="008502E1" w:rsidRPr="008502E1" w:rsidRDefault="008502E1" w:rsidP="008502E1">
      <w:pPr>
        <w:pStyle w:val="Titre2"/>
      </w:pPr>
      <w:r w:rsidRPr="008502E1">
        <w:t>Constitution du bureau :</w:t>
      </w:r>
    </w:p>
    <w:p w14:paraId="2D8D0756" w14:textId="48800D10" w:rsidR="008502E1" w:rsidRDefault="008502E1" w:rsidP="008502E1">
      <w:r>
        <w:t xml:space="preserve">Président : </w:t>
      </w:r>
      <w:r>
        <w:t>Alain FAIVRE</w:t>
      </w:r>
      <w:r>
        <w:t xml:space="preserve"> </w:t>
      </w:r>
    </w:p>
    <w:p w14:paraId="78E5C922" w14:textId="2569D72F" w:rsidR="008502E1" w:rsidRDefault="008502E1" w:rsidP="008502E1">
      <w:proofErr w:type="gramStart"/>
      <w:r>
        <w:t xml:space="preserve">Domicilié </w:t>
      </w:r>
      <w:r>
        <w:t xml:space="preserve"> au</w:t>
      </w:r>
      <w:proofErr w:type="gramEnd"/>
      <w:r>
        <w:t xml:space="preserve"> </w:t>
      </w:r>
      <w:r>
        <w:t>……………………………………..</w:t>
      </w:r>
    </w:p>
    <w:p w14:paraId="292E8118" w14:textId="77777777" w:rsidR="008502E1" w:rsidRDefault="008502E1" w:rsidP="008502E1"/>
    <w:p w14:paraId="781B5061" w14:textId="77777777" w:rsidR="008502E1" w:rsidRDefault="008502E1" w:rsidP="008502E1">
      <w:r>
        <w:t>Trésorier : Jean-Marc IBBA</w:t>
      </w:r>
    </w:p>
    <w:p w14:paraId="4AE79133" w14:textId="77777777" w:rsidR="008502E1" w:rsidRDefault="008502E1" w:rsidP="008502E1">
      <w:r>
        <w:t>Domicilié au 42 RUE DE CHAMPAGNE 57690 CREHANGE</w:t>
      </w:r>
    </w:p>
    <w:p w14:paraId="30BA2406" w14:textId="77777777" w:rsidR="008502E1" w:rsidRDefault="008502E1" w:rsidP="008502E1"/>
    <w:p w14:paraId="7004D37E" w14:textId="77777777" w:rsidR="008502E1" w:rsidRDefault="008502E1" w:rsidP="008502E1">
      <w:r>
        <w:t xml:space="preserve">Secrétaire : Cédric </w:t>
      </w:r>
      <w:proofErr w:type="spellStart"/>
      <w:r>
        <w:t>Lebossé</w:t>
      </w:r>
      <w:proofErr w:type="spellEnd"/>
    </w:p>
    <w:p w14:paraId="04327666" w14:textId="77777777" w:rsidR="008502E1" w:rsidRDefault="008502E1" w:rsidP="008502E1">
      <w:r>
        <w:t xml:space="preserve">Domicilié au 47 boulevard </w:t>
      </w:r>
      <w:proofErr w:type="spellStart"/>
      <w:r>
        <w:t>Paixhans</w:t>
      </w:r>
      <w:proofErr w:type="spellEnd"/>
      <w:r>
        <w:t xml:space="preserve"> 57000 METZ</w:t>
      </w:r>
    </w:p>
    <w:p w14:paraId="1EF4D0A4" w14:textId="77777777" w:rsidR="008502E1" w:rsidRDefault="008502E1" w:rsidP="008502E1"/>
    <w:p w14:paraId="4093F016" w14:textId="77777777" w:rsidR="008502E1" w:rsidRDefault="008502E1" w:rsidP="008502E1"/>
    <w:p w14:paraId="066E657F" w14:textId="77777777" w:rsidR="008502E1" w:rsidRDefault="008502E1" w:rsidP="008502E1">
      <w:r>
        <w:t>Administrateurs :</w:t>
      </w:r>
    </w:p>
    <w:p w14:paraId="5D40E3EC" w14:textId="08796964" w:rsidR="008502E1" w:rsidRDefault="008502E1" w:rsidP="008502E1">
      <w:r>
        <w:t>François Régis AUER</w:t>
      </w:r>
    </w:p>
    <w:p w14:paraId="54386305" w14:textId="77777777" w:rsidR="008502E1" w:rsidRDefault="008502E1" w:rsidP="008502E1">
      <w:r>
        <w:t>Jean Pierre DEL VECCHIO</w:t>
      </w:r>
    </w:p>
    <w:p w14:paraId="123BA544" w14:textId="77777777" w:rsidR="008502E1" w:rsidRDefault="008502E1" w:rsidP="008502E1">
      <w:r>
        <w:t>Tristan DANGOUMAU</w:t>
      </w:r>
    </w:p>
    <w:p w14:paraId="153FCB24" w14:textId="77777777" w:rsidR="008502E1" w:rsidRDefault="008502E1" w:rsidP="008502E1">
      <w:r>
        <w:t>Jean Luc DUBOIS</w:t>
      </w:r>
    </w:p>
    <w:p w14:paraId="4B60E8B6" w14:textId="77777777" w:rsidR="008502E1" w:rsidRDefault="008502E1" w:rsidP="008502E1">
      <w:r>
        <w:t>Valérie SUSSET</w:t>
      </w:r>
    </w:p>
    <w:p w14:paraId="5FCC76A4" w14:textId="77777777" w:rsidR="008502E1" w:rsidRDefault="008502E1" w:rsidP="008502E1">
      <w:r>
        <w:t>Jean Claude POIAREZ</w:t>
      </w:r>
    </w:p>
    <w:p w14:paraId="41F05A54" w14:textId="77777777" w:rsidR="008502E1" w:rsidRDefault="008502E1" w:rsidP="008502E1">
      <w:r>
        <w:t>Alain FAIVRE</w:t>
      </w:r>
    </w:p>
    <w:p w14:paraId="3CC61FCF" w14:textId="77777777" w:rsidR="008502E1" w:rsidRDefault="008502E1" w:rsidP="008502E1">
      <w:r>
        <w:t>Ariane TRUFFERT</w:t>
      </w:r>
    </w:p>
    <w:p w14:paraId="17BF1321" w14:textId="77777777" w:rsidR="008502E1" w:rsidRDefault="008502E1" w:rsidP="008502E1">
      <w:r>
        <w:t>Dominique GUERNE</w:t>
      </w:r>
    </w:p>
    <w:p w14:paraId="184DA50B" w14:textId="77777777" w:rsidR="008502E1" w:rsidRDefault="008502E1" w:rsidP="008502E1">
      <w:r>
        <w:t>Gilles DARDENNE</w:t>
      </w:r>
    </w:p>
    <w:p w14:paraId="75C1587B" w14:textId="77777777" w:rsidR="008502E1" w:rsidRDefault="008502E1" w:rsidP="008502E1"/>
    <w:p w14:paraId="156C5D73" w14:textId="60227E04" w:rsidR="008502E1" w:rsidRDefault="008502E1" w:rsidP="008502E1">
      <w:pPr>
        <w:pStyle w:val="Titre2"/>
      </w:pPr>
      <w:r>
        <w:t>Compte rendu de la réunion constitutive :</w:t>
      </w:r>
    </w:p>
    <w:p w14:paraId="7949B481" w14:textId="4E802335" w:rsidR="008502E1" w:rsidRDefault="008502E1" w:rsidP="008502E1">
      <w:proofErr w:type="gramStart"/>
      <w:r>
        <w:t>L' Assemblée</w:t>
      </w:r>
      <w:proofErr w:type="gramEnd"/>
      <w:r>
        <w:t xml:space="preserve"> générale des « amis de Socrate » s'est tenue le </w:t>
      </w:r>
      <w:r>
        <w:t xml:space="preserve">6 Juin 2024 </w:t>
      </w:r>
      <w:r>
        <w:t>Lors de cette réunion étaient présents les membres de l'Association</w:t>
      </w:r>
    </w:p>
    <w:p w14:paraId="60A8AA99" w14:textId="77777777" w:rsidR="008502E1" w:rsidRDefault="008502E1" w:rsidP="008502E1"/>
    <w:p w14:paraId="1B9EADC1" w14:textId="77777777" w:rsidR="008502E1" w:rsidRDefault="008502E1" w:rsidP="008502E1">
      <w:r w:rsidRPr="008502E1">
        <w:rPr>
          <w:b/>
          <w:bCs/>
        </w:rPr>
        <w:t xml:space="preserve">Ordre du </w:t>
      </w:r>
      <w:proofErr w:type="gramStart"/>
      <w:r w:rsidRPr="008502E1">
        <w:rPr>
          <w:b/>
          <w:bCs/>
        </w:rPr>
        <w:t>Jour:</w:t>
      </w:r>
      <w:proofErr w:type="gramEnd"/>
      <w:r>
        <w:t xml:space="preserve"> Désignation des Président, Trésorier, Secrétaire et Administrateurs.</w:t>
      </w:r>
    </w:p>
    <w:p w14:paraId="317C8661" w14:textId="77777777" w:rsidR="008502E1" w:rsidRDefault="008502E1" w:rsidP="008502E1"/>
    <w:p w14:paraId="113BF2BC" w14:textId="77777777" w:rsidR="008502E1" w:rsidRDefault="008502E1" w:rsidP="008502E1"/>
    <w:p w14:paraId="43DBD251" w14:textId="60C8CCCE" w:rsidR="008502E1" w:rsidRDefault="008502E1" w:rsidP="008502E1">
      <w:r>
        <w:t xml:space="preserve">Fait à Pont à Mousson Le </w:t>
      </w:r>
      <w:r>
        <w:t xml:space="preserve">6 </w:t>
      </w:r>
      <w:proofErr w:type="gramStart"/>
      <w:r>
        <w:t>Juin</w:t>
      </w:r>
      <w:proofErr w:type="gramEnd"/>
      <w:r>
        <w:t xml:space="preserve"> 2024</w:t>
      </w:r>
    </w:p>
    <w:p w14:paraId="6AE13CE2" w14:textId="77777777" w:rsidR="008502E1" w:rsidRDefault="008502E1" w:rsidP="008502E1"/>
    <w:p w14:paraId="632033DB" w14:textId="044ED4DB" w:rsidR="008502E1" w:rsidRDefault="008502E1" w:rsidP="008502E1">
      <w:r>
        <w:t>Le Président</w:t>
      </w:r>
    </w:p>
    <w:p w14:paraId="65724EDE" w14:textId="77777777" w:rsidR="008502E1" w:rsidRDefault="008502E1" w:rsidP="008502E1"/>
    <w:p w14:paraId="6D489395" w14:textId="77777777" w:rsidR="008502E1" w:rsidRDefault="008502E1" w:rsidP="008502E1"/>
    <w:p w14:paraId="14529B6A" w14:textId="77777777" w:rsidR="008502E1" w:rsidRDefault="008502E1" w:rsidP="008502E1"/>
    <w:p w14:paraId="4020F4B8" w14:textId="77777777" w:rsidR="008502E1" w:rsidRDefault="008502E1" w:rsidP="008502E1"/>
    <w:p w14:paraId="327D3FC6" w14:textId="66A7B5FB" w:rsidR="008502E1" w:rsidRDefault="008502E1">
      <w:pPr>
        <w:widowControl/>
        <w:suppressAutoHyphens w:val="0"/>
      </w:pPr>
      <w:r>
        <w:br w:type="page"/>
      </w:r>
    </w:p>
    <w:p w14:paraId="4AFD5B50" w14:textId="77777777" w:rsidR="008502E1" w:rsidRDefault="008502E1" w:rsidP="008502E1"/>
    <w:p w14:paraId="0A045F1B" w14:textId="77777777" w:rsidR="008502E1" w:rsidRDefault="008502E1" w:rsidP="008502E1">
      <w:pPr>
        <w:pStyle w:val="Titre1"/>
      </w:pPr>
      <w:r>
        <w:t xml:space="preserve">EXTRAITS DU PROCES VERBAL DE L'ASSEMBLEE GÉNÉRALE DE </w:t>
      </w:r>
      <w:proofErr w:type="gramStart"/>
      <w:r>
        <w:t>L' ASSOCIATION</w:t>
      </w:r>
      <w:proofErr w:type="gramEnd"/>
      <w:r>
        <w:t xml:space="preserve"> les AMIS de SOCRATE</w:t>
      </w:r>
    </w:p>
    <w:p w14:paraId="64C14FEB" w14:textId="77777777" w:rsidR="008502E1" w:rsidRDefault="008502E1" w:rsidP="008502E1"/>
    <w:p w14:paraId="6723E4A7" w14:textId="6CD30AA3" w:rsidR="008502E1" w:rsidRDefault="008502E1" w:rsidP="008502E1">
      <w:r>
        <w:t xml:space="preserve">Le </w:t>
      </w:r>
      <w:r>
        <w:t xml:space="preserve">6 Juin 2024 </w:t>
      </w:r>
      <w:r>
        <w:t>les membres dont la liste est jointe en annexe se sont réunis pour l'Assemblée Générale de l'Association les AMIS de SOCRATE</w:t>
      </w:r>
      <w:proofErr w:type="gramStart"/>
      <w:r>
        <w:t xml:space="preserve"> ..</w:t>
      </w:r>
      <w:proofErr w:type="gramEnd"/>
    </w:p>
    <w:p w14:paraId="37102636" w14:textId="77777777" w:rsidR="008502E1" w:rsidRDefault="008502E1" w:rsidP="008502E1"/>
    <w:p w14:paraId="6707C54A" w14:textId="77777777" w:rsidR="008502E1" w:rsidRDefault="008502E1" w:rsidP="008502E1">
      <w:r>
        <w:t>Après avoir émargés la liste de présence</w:t>
      </w:r>
    </w:p>
    <w:p w14:paraId="302893EE" w14:textId="77777777" w:rsidR="008502E1" w:rsidRDefault="008502E1" w:rsidP="008502E1">
      <w:r>
        <w:t xml:space="preserve">Ils ont ensuite procédé à l'élection du Conseil d'administration lequel s'est réuni sur le champs pour constituer le Bureau de l'ASSOCIATION comme </w:t>
      </w:r>
      <w:proofErr w:type="gramStart"/>
      <w:r>
        <w:t>suit;</w:t>
      </w:r>
      <w:proofErr w:type="gramEnd"/>
      <w:r>
        <w:tab/>
        <w:t>•</w:t>
      </w:r>
    </w:p>
    <w:p w14:paraId="1FBFE874" w14:textId="0460B43E" w:rsidR="008502E1" w:rsidRDefault="008502E1" w:rsidP="008502E1">
      <w:r>
        <w:t xml:space="preserve">Président </w:t>
      </w:r>
      <w:r>
        <w:t xml:space="preserve">Alain FAIVRE </w:t>
      </w:r>
      <w:r>
        <w:t xml:space="preserve">domicilié au </w:t>
      </w:r>
      <w:r>
        <w:t>………………………………</w:t>
      </w:r>
      <w:proofErr w:type="gramStart"/>
      <w:r>
        <w:t>…….</w:t>
      </w:r>
      <w:proofErr w:type="gramEnd"/>
      <w:r>
        <w:t>.</w:t>
      </w:r>
    </w:p>
    <w:p w14:paraId="20457F90" w14:textId="77777777" w:rsidR="008502E1" w:rsidRDefault="008502E1" w:rsidP="008502E1"/>
    <w:p w14:paraId="253B6D7D" w14:textId="77777777" w:rsidR="008502E1" w:rsidRDefault="008502E1" w:rsidP="008502E1">
      <w:r>
        <w:t xml:space="preserve">Secrétaire Cédric </w:t>
      </w:r>
      <w:proofErr w:type="spellStart"/>
      <w:r>
        <w:t>Lebossé</w:t>
      </w:r>
      <w:proofErr w:type="spellEnd"/>
    </w:p>
    <w:p w14:paraId="73E41465" w14:textId="77777777" w:rsidR="008502E1" w:rsidRDefault="008502E1" w:rsidP="008502E1">
      <w:r>
        <w:t xml:space="preserve">Domicilié au 47 boulevard </w:t>
      </w:r>
      <w:proofErr w:type="spellStart"/>
      <w:r>
        <w:t>Paixhans</w:t>
      </w:r>
      <w:proofErr w:type="spellEnd"/>
      <w:r>
        <w:t xml:space="preserve"> 57000 METZ</w:t>
      </w:r>
    </w:p>
    <w:p w14:paraId="0FEF6B8B" w14:textId="77777777" w:rsidR="008502E1" w:rsidRDefault="008502E1" w:rsidP="008502E1"/>
    <w:p w14:paraId="6EFD68EB" w14:textId="77777777" w:rsidR="008502E1" w:rsidRDefault="008502E1" w:rsidP="008502E1">
      <w:r>
        <w:t>Trésorier : Jean-Marc IBBA</w:t>
      </w:r>
    </w:p>
    <w:p w14:paraId="0AAEECC5" w14:textId="77777777" w:rsidR="008502E1" w:rsidRDefault="008502E1" w:rsidP="008502E1">
      <w:r>
        <w:t>Domicilié au 42 RUE DE CHAMPAGNE</w:t>
      </w:r>
    </w:p>
    <w:p w14:paraId="73BDFC88" w14:textId="77777777" w:rsidR="008502E1" w:rsidRDefault="008502E1" w:rsidP="008502E1">
      <w:r>
        <w:t>57690 CREHANGE</w:t>
      </w:r>
    </w:p>
    <w:p w14:paraId="5A8DEBBC" w14:textId="77777777" w:rsidR="008502E1" w:rsidRDefault="008502E1" w:rsidP="008502E1"/>
    <w:p w14:paraId="11996EBB" w14:textId="77777777" w:rsidR="008502E1" w:rsidRDefault="008502E1" w:rsidP="008502E1"/>
    <w:p w14:paraId="4639B0D5" w14:textId="77777777" w:rsidR="008502E1" w:rsidRDefault="008502E1" w:rsidP="008502E1"/>
    <w:p w14:paraId="2E41BE5C" w14:textId="77777777" w:rsidR="008502E1" w:rsidRDefault="008502E1" w:rsidP="008502E1">
      <w:r>
        <w:t xml:space="preserve">Le siège est fixé 52 rue St Jean à </w:t>
      </w:r>
      <w:proofErr w:type="spellStart"/>
      <w:r>
        <w:t>VAndieres</w:t>
      </w:r>
      <w:proofErr w:type="spellEnd"/>
    </w:p>
    <w:p w14:paraId="2B30A73D" w14:textId="40FD89B0" w:rsidR="008502E1" w:rsidRDefault="008502E1" w:rsidP="008502E1">
      <w:r>
        <w:t xml:space="preserve">Tout pouvoir est donné par le bureau à </w:t>
      </w:r>
      <w:r>
        <w:t xml:space="preserve">Alain </w:t>
      </w:r>
      <w:proofErr w:type="gramStart"/>
      <w:r>
        <w:t xml:space="preserve">FAIVRE </w:t>
      </w:r>
      <w:r>
        <w:t xml:space="preserve"> et</w:t>
      </w:r>
      <w:proofErr w:type="gramEnd"/>
      <w:r>
        <w:t xml:space="preserve"> Cédric </w:t>
      </w:r>
      <w:proofErr w:type="spellStart"/>
      <w:r>
        <w:t>Lebossé</w:t>
      </w:r>
      <w:proofErr w:type="spellEnd"/>
      <w:r>
        <w:t xml:space="preserve"> Secrétaire pour procéder au dépôt des statuts et à l'enregistrement de l'ASSOCIATION</w:t>
      </w:r>
    </w:p>
    <w:p w14:paraId="048CA482" w14:textId="77777777" w:rsidR="008502E1" w:rsidRDefault="008502E1" w:rsidP="008502E1"/>
    <w:p w14:paraId="228FBE6F" w14:textId="77777777" w:rsidR="008502E1" w:rsidRDefault="008502E1" w:rsidP="008502E1">
      <w:r>
        <w:t>POUR EXTRAIT CONFORME</w:t>
      </w:r>
    </w:p>
    <w:p w14:paraId="267F6F9E" w14:textId="77777777" w:rsidR="00D568E2" w:rsidRPr="008A68D1" w:rsidRDefault="00D568E2" w:rsidP="008A68D1"/>
    <w:sectPr w:rsidR="00D568E2" w:rsidRPr="008A68D1" w:rsidSect="00AF00EA">
      <w:headerReference w:type="even" r:id="rId8"/>
      <w:footerReference w:type="even" r:id="rId9"/>
      <w:type w:val="oddPage"/>
      <w:pgSz w:w="11907" w:h="16840" w:code="9"/>
      <w:pgMar w:top="1026" w:right="964" w:bottom="851" w:left="1418" w:header="709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71E16" w14:textId="77777777" w:rsidR="00692F11" w:rsidRDefault="00692F11" w:rsidP="00AF00EA">
      <w:r>
        <w:separator/>
      </w:r>
    </w:p>
  </w:endnote>
  <w:endnote w:type="continuationSeparator" w:id="0">
    <w:p w14:paraId="3E1EC03F" w14:textId="77777777" w:rsidR="00692F11" w:rsidRDefault="00692F11" w:rsidP="00AF0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INPro-Regular">
    <w:panose1 w:val="02010504030101020104"/>
    <w:charset w:val="00"/>
    <w:family w:val="auto"/>
    <w:notTrueType/>
    <w:pitch w:val="variable"/>
    <w:sig w:usb0="800002AF" w:usb1="4000206A" w:usb2="00000000" w:usb3="00000000" w:csb0="0000009F" w:csb1="00000000"/>
  </w:font>
  <w:font w:name="DINPro-Black">
    <w:panose1 w:val="020B0A04020101010102"/>
    <w:charset w:val="00"/>
    <w:family w:val="swiss"/>
    <w:notTrueType/>
    <w:pitch w:val="variable"/>
    <w:sig w:usb0="A00002BF" w:usb1="4000207B" w:usb2="00000008" w:usb3="00000000" w:csb0="0000009F" w:csb1="00000000"/>
  </w:font>
  <w:font w:name="DINPro-Bold">
    <w:panose1 w:val="020B0804020101020102"/>
    <w:charset w:val="00"/>
    <w:family w:val="swiss"/>
    <w:notTrueType/>
    <w:pitch w:val="variable"/>
    <w:sig w:usb0="A00002BF" w:usb1="4000207B" w:usb2="00000008" w:usb3="00000000" w:csb0="0000009F" w:csb1="00000000"/>
  </w:font>
  <w:font w:name="DINPro-Medium">
    <w:panose1 w:val="020B0604020101020102"/>
    <w:charset w:val="00"/>
    <w:family w:val="swiss"/>
    <w:notTrueType/>
    <w:pitch w:val="variable"/>
    <w:sig w:usb0="A00002BF" w:usb1="4000207B" w:usb2="00000008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MS Mincho"/>
    <w:panose1 w:val="020B0604020202020204"/>
    <w:charset w:val="80"/>
    <w:family w:val="auto"/>
    <w:notTrueType/>
    <w:pitch w:val="variable"/>
    <w:sig w:usb0="00000000" w:usb1="08070000" w:usb2="00000010" w:usb3="00000000" w:csb0="0002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INPro-CondMedium">
    <w:panose1 w:val="02010606030101020104"/>
    <w:charset w:val="4D"/>
    <w:family w:val="auto"/>
    <w:notTrueType/>
    <w:pitch w:val="variable"/>
    <w:sig w:usb0="800000AF" w:usb1="4000206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95996" w14:textId="77777777" w:rsidR="00DE43F4" w:rsidRPr="00A472DA" w:rsidRDefault="00DE43F4" w:rsidP="00AF00EA">
    <w:pPr>
      <w:pStyle w:val="Pieddepage"/>
      <w:rPr>
        <w:sz w:val="28"/>
        <w:szCs w:val="28"/>
      </w:rPr>
    </w:pP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begin"/>
    </w:r>
    <w:r w:rsidRPr="00A472DA">
      <w:rPr>
        <w:rStyle w:val="Numrodepage"/>
        <w:rFonts w:ascii="Garamond" w:hAnsi="Garamond"/>
        <w:b/>
        <w:bCs/>
        <w:sz w:val="28"/>
        <w:szCs w:val="28"/>
      </w:rPr>
      <w:instrText xml:space="preserve"> PAGE </w:instrTex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separate"/>
    </w:r>
    <w:r>
      <w:rPr>
        <w:rStyle w:val="Numrodepage"/>
        <w:rFonts w:ascii="Garamond" w:hAnsi="Garamond"/>
        <w:b/>
        <w:bCs/>
        <w:noProof/>
        <w:sz w:val="28"/>
        <w:szCs w:val="28"/>
      </w:rPr>
      <w:t>54</w: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end"/>
    </w:r>
    <w:r>
      <w:tab/>
    </w:r>
    <w:r w:rsidRPr="00B27175">
      <w:t>R</w:t>
    </w:r>
    <w:r w:rsidRPr="00B27175">
      <w:sym w:font="Symbol" w:char="F05C"/>
    </w:r>
    <w:r w:rsidRPr="00B27175">
      <w:t>L</w:t>
    </w:r>
    <w:r w:rsidRPr="00B27175">
      <w:sym w:font="Symbol" w:char="F05C"/>
    </w:r>
    <w:r w:rsidRPr="00B27175">
      <w:t xml:space="preserve"> Jérôme Lalande – Orient de Paris IV – Édition </w:t>
    </w:r>
    <w:r w:rsidR="000319D2">
      <w:t>nov</w:t>
    </w:r>
    <w:r>
      <w:t>embre 2020</w:t>
    </w:r>
    <w:r>
      <w:tab/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begin"/>
    </w:r>
    <w:r w:rsidRPr="00A472DA">
      <w:rPr>
        <w:rStyle w:val="Numrodepage"/>
        <w:rFonts w:ascii="Garamond" w:hAnsi="Garamond"/>
        <w:b/>
        <w:bCs/>
        <w:sz w:val="28"/>
        <w:szCs w:val="28"/>
      </w:rPr>
      <w:instrText xml:space="preserve"> PAGE </w:instrTex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separate"/>
    </w:r>
    <w:r>
      <w:rPr>
        <w:rStyle w:val="Numrodepage"/>
        <w:rFonts w:ascii="Garamond" w:hAnsi="Garamond"/>
        <w:b/>
        <w:bCs/>
        <w:noProof/>
        <w:sz w:val="28"/>
        <w:szCs w:val="28"/>
      </w:rPr>
      <w:t>54</w:t>
    </w:r>
    <w:r w:rsidRPr="00A472DA">
      <w:rPr>
        <w:rStyle w:val="Numrodepage"/>
        <w:rFonts w:ascii="Garamond" w:hAnsi="Garamond"/>
        <w:b/>
        <w:bCs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F5A9C" w14:textId="77777777" w:rsidR="00692F11" w:rsidRDefault="00692F11" w:rsidP="00AF00EA">
      <w:r>
        <w:separator/>
      </w:r>
    </w:p>
  </w:footnote>
  <w:footnote w:type="continuationSeparator" w:id="0">
    <w:p w14:paraId="753EFD8B" w14:textId="77777777" w:rsidR="00692F11" w:rsidRDefault="00692F11" w:rsidP="00AF0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A3926" w14:textId="77777777" w:rsidR="00DE43F4" w:rsidRPr="00A277EC" w:rsidRDefault="00DE43F4" w:rsidP="00AF00EA">
    <w:pPr>
      <w:rPr>
        <w:smallCaps/>
      </w:rPr>
    </w:pPr>
    <w:bookmarkStart w:id="0" w:name="_Hlk42941641"/>
    <w:bookmarkStart w:id="1" w:name="_Hlk42941642"/>
    <w:r w:rsidRPr="00A277EC">
      <w:t>Rituel des travaux de La Loge Symbolique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F588EB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BC260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3FEDB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FDA9B2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04C9D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B1A01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F674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5344F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BE75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ECE88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2D50ED"/>
    <w:multiLevelType w:val="singleLevel"/>
    <w:tmpl w:val="231531AA"/>
    <w:lvl w:ilvl="0">
      <w:numFmt w:val="bullet"/>
      <w:lvlText w:val="·"/>
      <w:lvlJc w:val="left"/>
      <w:pPr>
        <w:tabs>
          <w:tab w:val="num" w:pos="934"/>
        </w:tabs>
      </w:pPr>
      <w:rPr>
        <w:rFonts w:ascii="Symbol" w:hAnsi="Symbol" w:cs="Symbol"/>
        <w:snapToGrid/>
        <w:w w:val="105"/>
        <w:sz w:val="57"/>
        <w:szCs w:val="57"/>
      </w:rPr>
    </w:lvl>
  </w:abstractNum>
  <w:abstractNum w:abstractNumId="11" w15:restartNumberingAfterBreak="0">
    <w:nsid w:val="06312BA8"/>
    <w:multiLevelType w:val="singleLevel"/>
    <w:tmpl w:val="2FEA4D2E"/>
    <w:lvl w:ilvl="0">
      <w:start w:val="19"/>
      <w:numFmt w:val="upperLetter"/>
      <w:lvlText w:val="%1:."/>
      <w:lvlJc w:val="left"/>
      <w:pPr>
        <w:tabs>
          <w:tab w:val="num" w:pos="144"/>
        </w:tabs>
        <w:ind w:left="77"/>
      </w:pPr>
      <w:rPr>
        <w:rFonts w:ascii="Calibri" w:hAnsi="Calibri" w:cs="Calibri"/>
        <w:snapToGrid/>
        <w:sz w:val="20"/>
        <w:szCs w:val="20"/>
      </w:rPr>
    </w:lvl>
  </w:abstractNum>
  <w:abstractNum w:abstractNumId="12" w15:restartNumberingAfterBreak="0">
    <w:nsid w:val="17850EC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FF041DF"/>
    <w:multiLevelType w:val="hybridMultilevel"/>
    <w:tmpl w:val="1936B3BC"/>
    <w:lvl w:ilvl="0" w:tplc="73E24986">
      <w:start w:val="8"/>
      <w:numFmt w:val="bullet"/>
      <w:lvlText w:val=""/>
      <w:lvlJc w:val="left"/>
      <w:pPr>
        <w:tabs>
          <w:tab w:val="num" w:pos="1442"/>
        </w:tabs>
        <w:ind w:left="1442" w:hanging="540"/>
      </w:pPr>
      <w:rPr>
        <w:rFonts w:ascii="Wingdings" w:eastAsia="Times New Roman" w:hAnsi="Wingdings" w:cs="Arial" w:hint="default"/>
        <w:w w:val="105"/>
        <w:sz w:val="44"/>
      </w:rPr>
    </w:lvl>
    <w:lvl w:ilvl="1" w:tplc="040C0003" w:tentative="1">
      <w:start w:val="1"/>
      <w:numFmt w:val="bullet"/>
      <w:lvlText w:val="o"/>
      <w:lvlJc w:val="left"/>
      <w:pPr>
        <w:tabs>
          <w:tab w:val="num" w:pos="1982"/>
        </w:tabs>
        <w:ind w:left="19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02"/>
        </w:tabs>
        <w:ind w:left="27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22"/>
        </w:tabs>
        <w:ind w:left="34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42"/>
        </w:tabs>
        <w:ind w:left="41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62"/>
        </w:tabs>
        <w:ind w:left="48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82"/>
        </w:tabs>
        <w:ind w:left="55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02"/>
        </w:tabs>
        <w:ind w:left="63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22"/>
        </w:tabs>
        <w:ind w:left="7022" w:hanging="360"/>
      </w:pPr>
      <w:rPr>
        <w:rFonts w:ascii="Wingdings" w:hAnsi="Wingdings" w:hint="default"/>
      </w:rPr>
    </w:lvl>
  </w:abstractNum>
  <w:abstractNum w:abstractNumId="14" w15:restartNumberingAfterBreak="0">
    <w:nsid w:val="365F2BD5"/>
    <w:multiLevelType w:val="hybridMultilevel"/>
    <w:tmpl w:val="92149B3A"/>
    <w:lvl w:ilvl="0" w:tplc="040C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E1171"/>
    <w:multiLevelType w:val="hybridMultilevel"/>
    <w:tmpl w:val="E166C74A"/>
    <w:lvl w:ilvl="0" w:tplc="AEB61F9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22682"/>
    <w:multiLevelType w:val="multilevel"/>
    <w:tmpl w:val="4FF0FFCE"/>
    <w:lvl w:ilvl="0">
      <w:start w:val="1"/>
      <w:numFmt w:val="bullet"/>
      <w:pStyle w:val="Titre3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87F6E51"/>
    <w:multiLevelType w:val="multilevel"/>
    <w:tmpl w:val="D7D0ED6E"/>
    <w:lvl w:ilvl="0">
      <w:start w:val="1"/>
      <w:numFmt w:val="decimal"/>
      <w:pStyle w:val="Titre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B6145EE"/>
    <w:multiLevelType w:val="hybridMultilevel"/>
    <w:tmpl w:val="1F126A5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0AA6C8D"/>
    <w:multiLevelType w:val="hybridMultilevel"/>
    <w:tmpl w:val="312E3B6E"/>
    <w:numStyleLink w:val="Style3import"/>
  </w:abstractNum>
  <w:abstractNum w:abstractNumId="20" w15:restartNumberingAfterBreak="0">
    <w:nsid w:val="72627C4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6090727"/>
    <w:multiLevelType w:val="hybridMultilevel"/>
    <w:tmpl w:val="312E3B6E"/>
    <w:styleLink w:val="Style3import"/>
    <w:lvl w:ilvl="0" w:tplc="5D78382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FEE595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6227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A205D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176F37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42AC67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FEEA7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64254F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D4CF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76B13985"/>
    <w:multiLevelType w:val="hybridMultilevel"/>
    <w:tmpl w:val="CDBADA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377842">
    <w:abstractNumId w:val="10"/>
  </w:num>
  <w:num w:numId="2" w16cid:durableId="388187827">
    <w:abstractNumId w:val="10"/>
    <w:lvlOverride w:ilvl="0">
      <w:lvl w:ilvl="0">
        <w:numFmt w:val="bullet"/>
        <w:lvlText w:val="·"/>
        <w:lvlJc w:val="left"/>
        <w:pPr>
          <w:tabs>
            <w:tab w:val="num" w:pos="432"/>
          </w:tabs>
          <w:ind w:left="2088"/>
        </w:pPr>
        <w:rPr>
          <w:rFonts w:ascii="Symbol" w:hAnsi="Symbol" w:cs="Symbol"/>
          <w:snapToGrid/>
          <w:w w:val="105"/>
          <w:sz w:val="24"/>
          <w:szCs w:val="24"/>
        </w:rPr>
      </w:lvl>
    </w:lvlOverride>
  </w:num>
  <w:num w:numId="3" w16cid:durableId="400443757">
    <w:abstractNumId w:val="10"/>
    <w:lvlOverride w:ilvl="0">
      <w:lvl w:ilvl="0">
        <w:numFmt w:val="bullet"/>
        <w:lvlText w:val="·"/>
        <w:lvlJc w:val="left"/>
        <w:pPr>
          <w:tabs>
            <w:tab w:val="num" w:pos="360"/>
          </w:tabs>
          <w:ind w:left="2088"/>
        </w:pPr>
        <w:rPr>
          <w:rFonts w:ascii="Symbol" w:hAnsi="Symbol" w:cs="Symbol"/>
          <w:snapToGrid/>
          <w:w w:val="105"/>
          <w:sz w:val="24"/>
          <w:szCs w:val="24"/>
        </w:rPr>
      </w:lvl>
    </w:lvlOverride>
  </w:num>
  <w:num w:numId="4" w16cid:durableId="639575159">
    <w:abstractNumId w:val="10"/>
    <w:lvlOverride w:ilvl="0">
      <w:lvl w:ilvl="0">
        <w:numFmt w:val="bullet"/>
        <w:lvlText w:val="·"/>
        <w:lvlJc w:val="left"/>
        <w:pPr>
          <w:tabs>
            <w:tab w:val="num" w:pos="1080"/>
          </w:tabs>
          <w:ind w:left="2520"/>
        </w:pPr>
        <w:rPr>
          <w:rFonts w:ascii="Symbol" w:hAnsi="Symbol" w:cs="Symbol"/>
          <w:snapToGrid/>
          <w:w w:val="105"/>
          <w:sz w:val="56"/>
          <w:szCs w:val="56"/>
        </w:rPr>
      </w:lvl>
    </w:lvlOverride>
  </w:num>
  <w:num w:numId="5" w16cid:durableId="355926215">
    <w:abstractNumId w:val="10"/>
    <w:lvlOverride w:ilvl="0">
      <w:lvl w:ilvl="0">
        <w:numFmt w:val="bullet"/>
        <w:lvlText w:val="·"/>
        <w:lvlJc w:val="left"/>
        <w:pPr>
          <w:tabs>
            <w:tab w:val="num" w:pos="576"/>
          </w:tabs>
          <w:ind w:left="2160"/>
        </w:pPr>
        <w:rPr>
          <w:rFonts w:ascii="Symbol" w:hAnsi="Symbol" w:cs="Symbol"/>
          <w:snapToGrid/>
          <w:w w:val="105"/>
          <w:sz w:val="56"/>
          <w:szCs w:val="56"/>
        </w:rPr>
      </w:lvl>
    </w:lvlOverride>
  </w:num>
  <w:num w:numId="6" w16cid:durableId="735324787">
    <w:abstractNumId w:val="10"/>
    <w:lvlOverride w:ilvl="0">
      <w:lvl w:ilvl="0">
        <w:numFmt w:val="bullet"/>
        <w:lvlText w:val="·"/>
        <w:lvlJc w:val="left"/>
        <w:pPr>
          <w:tabs>
            <w:tab w:val="num" w:pos="432"/>
          </w:tabs>
          <w:ind w:left="2160"/>
        </w:pPr>
        <w:rPr>
          <w:rFonts w:ascii="Symbol" w:hAnsi="Symbol" w:cs="Symbol"/>
          <w:snapToGrid/>
          <w:w w:val="105"/>
          <w:sz w:val="56"/>
          <w:szCs w:val="56"/>
        </w:rPr>
      </w:lvl>
    </w:lvlOverride>
  </w:num>
  <w:num w:numId="7" w16cid:durableId="447050529">
    <w:abstractNumId w:val="11"/>
  </w:num>
  <w:num w:numId="8" w16cid:durableId="1304238448">
    <w:abstractNumId w:val="11"/>
    <w:lvlOverride w:ilvl="0">
      <w:lvl w:ilvl="0">
        <w:numFmt w:val="upperLetter"/>
        <w:lvlText w:val="%1:."/>
        <w:lvlJc w:val="left"/>
        <w:pPr>
          <w:tabs>
            <w:tab w:val="num" w:pos="288"/>
          </w:tabs>
          <w:ind w:left="77"/>
        </w:pPr>
        <w:rPr>
          <w:rFonts w:ascii="Calibri" w:hAnsi="Calibri" w:cs="Calibri"/>
          <w:snapToGrid/>
          <w:sz w:val="20"/>
          <w:szCs w:val="20"/>
        </w:rPr>
      </w:lvl>
    </w:lvlOverride>
  </w:num>
  <w:num w:numId="9" w16cid:durableId="954826255">
    <w:abstractNumId w:val="15"/>
  </w:num>
  <w:num w:numId="10" w16cid:durableId="29962372">
    <w:abstractNumId w:val="14"/>
  </w:num>
  <w:num w:numId="11" w16cid:durableId="158430113">
    <w:abstractNumId w:val="18"/>
  </w:num>
  <w:num w:numId="12" w16cid:durableId="1925676447">
    <w:abstractNumId w:val="22"/>
  </w:num>
  <w:num w:numId="13" w16cid:durableId="1613397262">
    <w:abstractNumId w:val="13"/>
  </w:num>
  <w:num w:numId="14" w16cid:durableId="1921064916">
    <w:abstractNumId w:val="21"/>
  </w:num>
  <w:num w:numId="15" w16cid:durableId="1167209552">
    <w:abstractNumId w:val="19"/>
  </w:num>
  <w:num w:numId="16" w16cid:durableId="801461768">
    <w:abstractNumId w:val="4"/>
  </w:num>
  <w:num w:numId="17" w16cid:durableId="1631128945">
    <w:abstractNumId w:val="5"/>
  </w:num>
  <w:num w:numId="18" w16cid:durableId="1968778436">
    <w:abstractNumId w:val="6"/>
  </w:num>
  <w:num w:numId="19" w16cid:durableId="268858245">
    <w:abstractNumId w:val="7"/>
  </w:num>
  <w:num w:numId="20" w16cid:durableId="1462382819">
    <w:abstractNumId w:val="9"/>
  </w:num>
  <w:num w:numId="21" w16cid:durableId="1479610752">
    <w:abstractNumId w:val="0"/>
  </w:num>
  <w:num w:numId="22" w16cid:durableId="1815026728">
    <w:abstractNumId w:val="1"/>
  </w:num>
  <w:num w:numId="23" w16cid:durableId="2134669974">
    <w:abstractNumId w:val="2"/>
  </w:num>
  <w:num w:numId="24" w16cid:durableId="178351239">
    <w:abstractNumId w:val="3"/>
  </w:num>
  <w:num w:numId="25" w16cid:durableId="865798990">
    <w:abstractNumId w:val="8"/>
  </w:num>
  <w:num w:numId="26" w16cid:durableId="1245870359">
    <w:abstractNumId w:val="12"/>
  </w:num>
  <w:num w:numId="27" w16cid:durableId="539368287">
    <w:abstractNumId w:val="16"/>
  </w:num>
  <w:num w:numId="28" w16cid:durableId="1677421731">
    <w:abstractNumId w:val="20"/>
  </w:num>
  <w:num w:numId="29" w16cid:durableId="11940721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es-ES" w:vendorID="64" w:dllVersion="6" w:nlCheck="1" w:checkStyle="1"/>
  <w:activeWritingStyle w:appName="MSWord" w:lang="fr-FR" w:vendorID="64" w:dllVersion="0" w:nlCheck="1" w:checkStyle="0"/>
  <w:activeWritingStyle w:appName="MSWord" w:lang="es-ES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2E1"/>
    <w:rsid w:val="00000CFE"/>
    <w:rsid w:val="000023AA"/>
    <w:rsid w:val="00002566"/>
    <w:rsid w:val="00014168"/>
    <w:rsid w:val="000144FC"/>
    <w:rsid w:val="000147AD"/>
    <w:rsid w:val="0001639B"/>
    <w:rsid w:val="00023CCD"/>
    <w:rsid w:val="000319D2"/>
    <w:rsid w:val="00041A06"/>
    <w:rsid w:val="0005084F"/>
    <w:rsid w:val="0005640C"/>
    <w:rsid w:val="00071410"/>
    <w:rsid w:val="00085FED"/>
    <w:rsid w:val="00096265"/>
    <w:rsid w:val="000A22AC"/>
    <w:rsid w:val="000A589D"/>
    <w:rsid w:val="000C001D"/>
    <w:rsid w:val="000C15D4"/>
    <w:rsid w:val="000D7AD9"/>
    <w:rsid w:val="000F5368"/>
    <w:rsid w:val="000F6BD9"/>
    <w:rsid w:val="001011F0"/>
    <w:rsid w:val="00106D75"/>
    <w:rsid w:val="0011049D"/>
    <w:rsid w:val="00110BDE"/>
    <w:rsid w:val="00112DF1"/>
    <w:rsid w:val="00122EC4"/>
    <w:rsid w:val="00123896"/>
    <w:rsid w:val="00124A18"/>
    <w:rsid w:val="00127A27"/>
    <w:rsid w:val="001424BA"/>
    <w:rsid w:val="001516A5"/>
    <w:rsid w:val="001528E2"/>
    <w:rsid w:val="0015345A"/>
    <w:rsid w:val="001617FA"/>
    <w:rsid w:val="0016189A"/>
    <w:rsid w:val="00163A8F"/>
    <w:rsid w:val="0017131D"/>
    <w:rsid w:val="00172CF0"/>
    <w:rsid w:val="001742BC"/>
    <w:rsid w:val="00181AE5"/>
    <w:rsid w:val="00192DF1"/>
    <w:rsid w:val="00194BB5"/>
    <w:rsid w:val="00197459"/>
    <w:rsid w:val="001A30FB"/>
    <w:rsid w:val="001B0E39"/>
    <w:rsid w:val="001B384A"/>
    <w:rsid w:val="001C553C"/>
    <w:rsid w:val="001D040D"/>
    <w:rsid w:val="001D1915"/>
    <w:rsid w:val="001E1BC4"/>
    <w:rsid w:val="001E3334"/>
    <w:rsid w:val="001F286F"/>
    <w:rsid w:val="002007AE"/>
    <w:rsid w:val="00204BFD"/>
    <w:rsid w:val="002063AD"/>
    <w:rsid w:val="002067FE"/>
    <w:rsid w:val="00213518"/>
    <w:rsid w:val="002301A5"/>
    <w:rsid w:val="002330F7"/>
    <w:rsid w:val="00243877"/>
    <w:rsid w:val="00253CC2"/>
    <w:rsid w:val="00253E43"/>
    <w:rsid w:val="0025734D"/>
    <w:rsid w:val="00257F8C"/>
    <w:rsid w:val="00260982"/>
    <w:rsid w:val="00261586"/>
    <w:rsid w:val="00264E15"/>
    <w:rsid w:val="0026529B"/>
    <w:rsid w:val="0027260F"/>
    <w:rsid w:val="00272DA0"/>
    <w:rsid w:val="00273FEF"/>
    <w:rsid w:val="002844D3"/>
    <w:rsid w:val="0028522E"/>
    <w:rsid w:val="00290295"/>
    <w:rsid w:val="002A6646"/>
    <w:rsid w:val="002A68FB"/>
    <w:rsid w:val="002A6D37"/>
    <w:rsid w:val="002A7DCB"/>
    <w:rsid w:val="002B06C5"/>
    <w:rsid w:val="002B55B4"/>
    <w:rsid w:val="002B7B4E"/>
    <w:rsid w:val="002C2682"/>
    <w:rsid w:val="002C63FE"/>
    <w:rsid w:val="002E2E83"/>
    <w:rsid w:val="002E418B"/>
    <w:rsid w:val="002F6F0C"/>
    <w:rsid w:val="00303500"/>
    <w:rsid w:val="00316003"/>
    <w:rsid w:val="003160AB"/>
    <w:rsid w:val="00321962"/>
    <w:rsid w:val="003265D8"/>
    <w:rsid w:val="00327B55"/>
    <w:rsid w:val="00331959"/>
    <w:rsid w:val="0033721A"/>
    <w:rsid w:val="00337F9E"/>
    <w:rsid w:val="00347408"/>
    <w:rsid w:val="00347847"/>
    <w:rsid w:val="00355EB0"/>
    <w:rsid w:val="00357BB2"/>
    <w:rsid w:val="00363FDC"/>
    <w:rsid w:val="00374F3F"/>
    <w:rsid w:val="00390DF4"/>
    <w:rsid w:val="00392A93"/>
    <w:rsid w:val="003968AF"/>
    <w:rsid w:val="003A596E"/>
    <w:rsid w:val="003B381E"/>
    <w:rsid w:val="003B5E3D"/>
    <w:rsid w:val="003C7BDB"/>
    <w:rsid w:val="003D2999"/>
    <w:rsid w:val="003D6041"/>
    <w:rsid w:val="003E67A5"/>
    <w:rsid w:val="003F5260"/>
    <w:rsid w:val="00422307"/>
    <w:rsid w:val="00433BB3"/>
    <w:rsid w:val="00436598"/>
    <w:rsid w:val="0044503F"/>
    <w:rsid w:val="00447509"/>
    <w:rsid w:val="00450F41"/>
    <w:rsid w:val="00454EB1"/>
    <w:rsid w:val="0045688E"/>
    <w:rsid w:val="0046743E"/>
    <w:rsid w:val="00472308"/>
    <w:rsid w:val="00473921"/>
    <w:rsid w:val="00474B6C"/>
    <w:rsid w:val="004773AC"/>
    <w:rsid w:val="00481247"/>
    <w:rsid w:val="004831B0"/>
    <w:rsid w:val="00485F89"/>
    <w:rsid w:val="0049231F"/>
    <w:rsid w:val="00496C3E"/>
    <w:rsid w:val="004A5C78"/>
    <w:rsid w:val="004C1A71"/>
    <w:rsid w:val="004F5CBC"/>
    <w:rsid w:val="0050402D"/>
    <w:rsid w:val="00504FEE"/>
    <w:rsid w:val="00513310"/>
    <w:rsid w:val="00520257"/>
    <w:rsid w:val="00521FD1"/>
    <w:rsid w:val="00524820"/>
    <w:rsid w:val="0052618D"/>
    <w:rsid w:val="0054104A"/>
    <w:rsid w:val="00551DE2"/>
    <w:rsid w:val="00553809"/>
    <w:rsid w:val="00555864"/>
    <w:rsid w:val="00574964"/>
    <w:rsid w:val="0058512A"/>
    <w:rsid w:val="00586D34"/>
    <w:rsid w:val="00590639"/>
    <w:rsid w:val="005946CD"/>
    <w:rsid w:val="005B0237"/>
    <w:rsid w:val="005B17FB"/>
    <w:rsid w:val="005B26A7"/>
    <w:rsid w:val="005B4511"/>
    <w:rsid w:val="005B525E"/>
    <w:rsid w:val="005C61EC"/>
    <w:rsid w:val="005D172E"/>
    <w:rsid w:val="005D469E"/>
    <w:rsid w:val="005D58DF"/>
    <w:rsid w:val="005E7D5A"/>
    <w:rsid w:val="005F41E8"/>
    <w:rsid w:val="005F459B"/>
    <w:rsid w:val="0060656D"/>
    <w:rsid w:val="00637CFE"/>
    <w:rsid w:val="00646F8C"/>
    <w:rsid w:val="00651A8C"/>
    <w:rsid w:val="00655C05"/>
    <w:rsid w:val="0065789D"/>
    <w:rsid w:val="00663CCA"/>
    <w:rsid w:val="006726B2"/>
    <w:rsid w:val="00692F11"/>
    <w:rsid w:val="006936F3"/>
    <w:rsid w:val="00695C8B"/>
    <w:rsid w:val="00697BEC"/>
    <w:rsid w:val="006A6DCD"/>
    <w:rsid w:val="006B3421"/>
    <w:rsid w:val="006B3550"/>
    <w:rsid w:val="006B388D"/>
    <w:rsid w:val="006B46D2"/>
    <w:rsid w:val="006D5293"/>
    <w:rsid w:val="006E13EF"/>
    <w:rsid w:val="006E5786"/>
    <w:rsid w:val="006E749B"/>
    <w:rsid w:val="006F236F"/>
    <w:rsid w:val="006F5326"/>
    <w:rsid w:val="00700824"/>
    <w:rsid w:val="007018A8"/>
    <w:rsid w:val="007039BE"/>
    <w:rsid w:val="00707EB5"/>
    <w:rsid w:val="007166F8"/>
    <w:rsid w:val="00717399"/>
    <w:rsid w:val="00722940"/>
    <w:rsid w:val="0072570F"/>
    <w:rsid w:val="00725944"/>
    <w:rsid w:val="00727B93"/>
    <w:rsid w:val="00732401"/>
    <w:rsid w:val="007350C0"/>
    <w:rsid w:val="00736A24"/>
    <w:rsid w:val="00744436"/>
    <w:rsid w:val="00747333"/>
    <w:rsid w:val="0075669C"/>
    <w:rsid w:val="00773DF2"/>
    <w:rsid w:val="0078315A"/>
    <w:rsid w:val="00790677"/>
    <w:rsid w:val="007A04E4"/>
    <w:rsid w:val="007B0F06"/>
    <w:rsid w:val="007B5CC7"/>
    <w:rsid w:val="007C6ED4"/>
    <w:rsid w:val="007D1864"/>
    <w:rsid w:val="007D1DA4"/>
    <w:rsid w:val="007D6808"/>
    <w:rsid w:val="007E24C2"/>
    <w:rsid w:val="007E2631"/>
    <w:rsid w:val="007E34F8"/>
    <w:rsid w:val="007E3A09"/>
    <w:rsid w:val="007E3E20"/>
    <w:rsid w:val="007F318F"/>
    <w:rsid w:val="00800886"/>
    <w:rsid w:val="00814B59"/>
    <w:rsid w:val="00831CE0"/>
    <w:rsid w:val="00834480"/>
    <w:rsid w:val="0083495D"/>
    <w:rsid w:val="00835518"/>
    <w:rsid w:val="008437AD"/>
    <w:rsid w:val="008502E1"/>
    <w:rsid w:val="00856DAE"/>
    <w:rsid w:val="00865AC2"/>
    <w:rsid w:val="008822F3"/>
    <w:rsid w:val="00882ED1"/>
    <w:rsid w:val="008A68D1"/>
    <w:rsid w:val="008B1A3F"/>
    <w:rsid w:val="008B3D3A"/>
    <w:rsid w:val="008B512C"/>
    <w:rsid w:val="008D1B0A"/>
    <w:rsid w:val="008D5494"/>
    <w:rsid w:val="008E25D9"/>
    <w:rsid w:val="008E6B51"/>
    <w:rsid w:val="008E75DA"/>
    <w:rsid w:val="008F4531"/>
    <w:rsid w:val="008F5F3B"/>
    <w:rsid w:val="00901DD6"/>
    <w:rsid w:val="00903416"/>
    <w:rsid w:val="00914A4E"/>
    <w:rsid w:val="00917AA4"/>
    <w:rsid w:val="00927F48"/>
    <w:rsid w:val="009320C1"/>
    <w:rsid w:val="009410B4"/>
    <w:rsid w:val="009505A3"/>
    <w:rsid w:val="00954118"/>
    <w:rsid w:val="00955385"/>
    <w:rsid w:val="0095646C"/>
    <w:rsid w:val="009605CE"/>
    <w:rsid w:val="009670A6"/>
    <w:rsid w:val="00974CDC"/>
    <w:rsid w:val="00975A07"/>
    <w:rsid w:val="0098369C"/>
    <w:rsid w:val="00986A6C"/>
    <w:rsid w:val="00992E11"/>
    <w:rsid w:val="0099340C"/>
    <w:rsid w:val="009934C7"/>
    <w:rsid w:val="00995FB5"/>
    <w:rsid w:val="009B0502"/>
    <w:rsid w:val="009C119F"/>
    <w:rsid w:val="009C64E8"/>
    <w:rsid w:val="009C78C6"/>
    <w:rsid w:val="009D08CE"/>
    <w:rsid w:val="009D5BC5"/>
    <w:rsid w:val="009D6C57"/>
    <w:rsid w:val="009E5E9F"/>
    <w:rsid w:val="009E63C8"/>
    <w:rsid w:val="00A000B6"/>
    <w:rsid w:val="00A1298C"/>
    <w:rsid w:val="00A2436A"/>
    <w:rsid w:val="00A26F82"/>
    <w:rsid w:val="00A277EC"/>
    <w:rsid w:val="00A472DA"/>
    <w:rsid w:val="00A52302"/>
    <w:rsid w:val="00A55280"/>
    <w:rsid w:val="00A556CD"/>
    <w:rsid w:val="00A57FFB"/>
    <w:rsid w:val="00A618DE"/>
    <w:rsid w:val="00A63754"/>
    <w:rsid w:val="00A638B4"/>
    <w:rsid w:val="00A7504B"/>
    <w:rsid w:val="00A755C1"/>
    <w:rsid w:val="00A81462"/>
    <w:rsid w:val="00A840D4"/>
    <w:rsid w:val="00A90C4F"/>
    <w:rsid w:val="00A94A7E"/>
    <w:rsid w:val="00A95C38"/>
    <w:rsid w:val="00AA7E35"/>
    <w:rsid w:val="00AB420E"/>
    <w:rsid w:val="00AB7F2B"/>
    <w:rsid w:val="00AD6A3C"/>
    <w:rsid w:val="00AE368A"/>
    <w:rsid w:val="00AF00EA"/>
    <w:rsid w:val="00AF30CF"/>
    <w:rsid w:val="00B041F0"/>
    <w:rsid w:val="00B04469"/>
    <w:rsid w:val="00B27175"/>
    <w:rsid w:val="00B30B12"/>
    <w:rsid w:val="00B334EE"/>
    <w:rsid w:val="00B335EC"/>
    <w:rsid w:val="00B35478"/>
    <w:rsid w:val="00B41ED6"/>
    <w:rsid w:val="00B42B10"/>
    <w:rsid w:val="00B45199"/>
    <w:rsid w:val="00B460A9"/>
    <w:rsid w:val="00B47357"/>
    <w:rsid w:val="00B540D7"/>
    <w:rsid w:val="00B56495"/>
    <w:rsid w:val="00B57818"/>
    <w:rsid w:val="00B61095"/>
    <w:rsid w:val="00B63580"/>
    <w:rsid w:val="00B67C38"/>
    <w:rsid w:val="00B74606"/>
    <w:rsid w:val="00BC20B5"/>
    <w:rsid w:val="00BD1DE6"/>
    <w:rsid w:val="00BE19EF"/>
    <w:rsid w:val="00BE627C"/>
    <w:rsid w:val="00BF086D"/>
    <w:rsid w:val="00BF4A5E"/>
    <w:rsid w:val="00BF5324"/>
    <w:rsid w:val="00C01FA4"/>
    <w:rsid w:val="00C23084"/>
    <w:rsid w:val="00C245E2"/>
    <w:rsid w:val="00C33658"/>
    <w:rsid w:val="00C34214"/>
    <w:rsid w:val="00C35B36"/>
    <w:rsid w:val="00C469B8"/>
    <w:rsid w:val="00C519D0"/>
    <w:rsid w:val="00C52781"/>
    <w:rsid w:val="00C52A11"/>
    <w:rsid w:val="00C567FE"/>
    <w:rsid w:val="00C66D9D"/>
    <w:rsid w:val="00C67B13"/>
    <w:rsid w:val="00C7337C"/>
    <w:rsid w:val="00C8350C"/>
    <w:rsid w:val="00C8477E"/>
    <w:rsid w:val="00C8506E"/>
    <w:rsid w:val="00C90EC0"/>
    <w:rsid w:val="00C9696E"/>
    <w:rsid w:val="00C97F8B"/>
    <w:rsid w:val="00CA41CC"/>
    <w:rsid w:val="00CB51B9"/>
    <w:rsid w:val="00CC4535"/>
    <w:rsid w:val="00CC7A3D"/>
    <w:rsid w:val="00CC7C09"/>
    <w:rsid w:val="00CD24C3"/>
    <w:rsid w:val="00CD522E"/>
    <w:rsid w:val="00CD59BF"/>
    <w:rsid w:val="00CD5C87"/>
    <w:rsid w:val="00D0723E"/>
    <w:rsid w:val="00D21B0C"/>
    <w:rsid w:val="00D27285"/>
    <w:rsid w:val="00D27FC6"/>
    <w:rsid w:val="00D40D73"/>
    <w:rsid w:val="00D53182"/>
    <w:rsid w:val="00D568E2"/>
    <w:rsid w:val="00D606C1"/>
    <w:rsid w:val="00D638BA"/>
    <w:rsid w:val="00D64483"/>
    <w:rsid w:val="00D64C50"/>
    <w:rsid w:val="00D66463"/>
    <w:rsid w:val="00D7006E"/>
    <w:rsid w:val="00D71E55"/>
    <w:rsid w:val="00D77D84"/>
    <w:rsid w:val="00D80399"/>
    <w:rsid w:val="00D8352D"/>
    <w:rsid w:val="00D96D27"/>
    <w:rsid w:val="00DA0836"/>
    <w:rsid w:val="00DA0A3F"/>
    <w:rsid w:val="00DA1784"/>
    <w:rsid w:val="00DA2B1C"/>
    <w:rsid w:val="00DA50C1"/>
    <w:rsid w:val="00DB28B5"/>
    <w:rsid w:val="00DB4774"/>
    <w:rsid w:val="00DC19B9"/>
    <w:rsid w:val="00DD594B"/>
    <w:rsid w:val="00DE43F4"/>
    <w:rsid w:val="00DE5C7B"/>
    <w:rsid w:val="00DE7138"/>
    <w:rsid w:val="00DE7817"/>
    <w:rsid w:val="00DF6E04"/>
    <w:rsid w:val="00E0775B"/>
    <w:rsid w:val="00E14AAE"/>
    <w:rsid w:val="00E15145"/>
    <w:rsid w:val="00E267C4"/>
    <w:rsid w:val="00E4326C"/>
    <w:rsid w:val="00E43CE1"/>
    <w:rsid w:val="00E44BBE"/>
    <w:rsid w:val="00E55D13"/>
    <w:rsid w:val="00E61913"/>
    <w:rsid w:val="00E653DF"/>
    <w:rsid w:val="00E65B49"/>
    <w:rsid w:val="00E66EEE"/>
    <w:rsid w:val="00E707A2"/>
    <w:rsid w:val="00E87359"/>
    <w:rsid w:val="00E917D0"/>
    <w:rsid w:val="00E92611"/>
    <w:rsid w:val="00E941AE"/>
    <w:rsid w:val="00E96CC4"/>
    <w:rsid w:val="00E97637"/>
    <w:rsid w:val="00EA2498"/>
    <w:rsid w:val="00ED45A4"/>
    <w:rsid w:val="00F03B0B"/>
    <w:rsid w:val="00F06BD0"/>
    <w:rsid w:val="00F07F45"/>
    <w:rsid w:val="00F13BF3"/>
    <w:rsid w:val="00F144B7"/>
    <w:rsid w:val="00F31895"/>
    <w:rsid w:val="00F34482"/>
    <w:rsid w:val="00F51402"/>
    <w:rsid w:val="00F623B7"/>
    <w:rsid w:val="00F75EE2"/>
    <w:rsid w:val="00F848FB"/>
    <w:rsid w:val="00F8725E"/>
    <w:rsid w:val="00F87F31"/>
    <w:rsid w:val="00FA1C46"/>
    <w:rsid w:val="00FA5EFC"/>
    <w:rsid w:val="00FA614C"/>
    <w:rsid w:val="00FD008C"/>
    <w:rsid w:val="00FD012D"/>
    <w:rsid w:val="00FD1A59"/>
    <w:rsid w:val="00FD321D"/>
    <w:rsid w:val="00FD4C14"/>
    <w:rsid w:val="00FD6AE9"/>
    <w:rsid w:val="00FF0CA1"/>
    <w:rsid w:val="00FF3473"/>
    <w:rsid w:val="00FF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B9EFC02"/>
  <w15:chartTrackingRefBased/>
  <w15:docId w15:val="{88E0D2D1-5B38-014D-BF3F-A3FA554D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note text" w:uiPriority="99"/>
    <w:lsdException w:name="annotation text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5CBC"/>
    <w:pPr>
      <w:widowControl w:val="0"/>
      <w:suppressAutoHyphens/>
    </w:pPr>
    <w:rPr>
      <w:rFonts w:ascii="DINPro-Regular" w:eastAsiaTheme="minorHAnsi" w:hAnsi="DINPro-Regular" w:cs="Calibri"/>
      <w:sz w:val="22"/>
      <w:szCs w:val="22"/>
      <w:lang w:eastAsia="en-US"/>
    </w:rPr>
  </w:style>
  <w:style w:type="paragraph" w:styleId="Titre1">
    <w:name w:val="heading 1"/>
    <w:basedOn w:val="Normal"/>
    <w:next w:val="Normal"/>
    <w:qFormat/>
    <w:rsid w:val="00C52A11"/>
    <w:pPr>
      <w:keepNext/>
      <w:spacing w:before="240" w:after="240"/>
      <w:jc w:val="center"/>
      <w:outlineLvl w:val="0"/>
    </w:pPr>
    <w:rPr>
      <w:rFonts w:ascii="DINPro-Black" w:hAnsi="DINPro-Black" w:cs="DINPro-Black"/>
      <w:b/>
      <w:bCs/>
      <w:spacing w:val="-6"/>
      <w:kern w:val="32"/>
      <w:sz w:val="36"/>
      <w:szCs w:val="36"/>
    </w:rPr>
  </w:style>
  <w:style w:type="paragraph" w:styleId="Titre2">
    <w:name w:val="heading 2"/>
    <w:basedOn w:val="Normal"/>
    <w:next w:val="Normal"/>
    <w:qFormat/>
    <w:rsid w:val="008502E1"/>
    <w:pPr>
      <w:keepNext/>
      <w:numPr>
        <w:numId w:val="29"/>
      </w:numPr>
      <w:spacing w:before="120"/>
      <w:outlineLvl w:val="1"/>
    </w:pPr>
    <w:rPr>
      <w:rFonts w:ascii="DINPro-Bold" w:hAnsi="DINPro-Bold" w:cs="DINPro-Bold"/>
      <w:b/>
      <w:bCs/>
      <w:sz w:val="28"/>
      <w:szCs w:val="28"/>
    </w:rPr>
  </w:style>
  <w:style w:type="paragraph" w:styleId="Titre3">
    <w:name w:val="heading 3"/>
    <w:basedOn w:val="Normal"/>
    <w:next w:val="Normal"/>
    <w:link w:val="Titre3Car"/>
    <w:unhideWhenUsed/>
    <w:qFormat/>
    <w:rsid w:val="00AF00EA"/>
    <w:pPr>
      <w:keepNext/>
      <w:keepLines/>
      <w:numPr>
        <w:numId w:val="27"/>
      </w:numPr>
      <w:spacing w:before="40" w:line="360" w:lineRule="auto"/>
      <w:jc w:val="center"/>
      <w:outlineLvl w:val="2"/>
    </w:pPr>
    <w:rPr>
      <w:rFonts w:ascii="DINPro-Medium" w:eastAsiaTheme="majorEastAsia" w:hAnsi="DINPro-Medium" w:cs="DINPro-Medium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DialoguePasseurs">
    <w:name w:val="Style Dialogue Passeurs"/>
    <w:basedOn w:val="Normal"/>
    <w:autoRedefine/>
    <w:pPr>
      <w:tabs>
        <w:tab w:val="left" w:pos="1843"/>
        <w:tab w:val="left" w:pos="2268"/>
        <w:tab w:val="left" w:pos="9072"/>
      </w:tabs>
      <w:ind w:right="-143"/>
      <w:jc w:val="both"/>
    </w:pPr>
    <w:rPr>
      <w:rFonts w:ascii="Garamond" w:hAnsi="Garamond"/>
      <w:b/>
      <w:sz w:val="28"/>
      <w:szCs w:val="28"/>
    </w:rPr>
  </w:style>
  <w:style w:type="paragraph" w:customStyle="1" w:styleId="Actiondbut">
    <w:name w:val="Action début"/>
    <w:basedOn w:val="Normal"/>
    <w:autoRedefine/>
    <w:pPr>
      <w:tabs>
        <w:tab w:val="left" w:pos="2268"/>
        <w:tab w:val="left" w:pos="4395"/>
        <w:tab w:val="left" w:pos="6804"/>
        <w:tab w:val="left" w:pos="9072"/>
      </w:tabs>
      <w:spacing w:line="360" w:lineRule="auto"/>
      <w:ind w:left="397" w:right="-142"/>
      <w:jc w:val="both"/>
    </w:pPr>
    <w:rPr>
      <w:rFonts w:ascii="Garamond" w:hAnsi="Garamond" w:cs="Arial"/>
      <w:i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customStyle="1" w:styleId="Paragraphedeliste1">
    <w:name w:val="Paragraphe de liste1"/>
    <w:basedOn w:val="Normal"/>
    <w:rsid w:val="00E267C4"/>
    <w:pPr>
      <w:widowControl/>
      <w:ind w:left="720"/>
      <w:contextualSpacing/>
    </w:pPr>
    <w:rPr>
      <w:rFonts w:ascii="Cambria" w:eastAsia="MS ??" w:hAnsi="Cambria"/>
    </w:rPr>
  </w:style>
  <w:style w:type="paragraph" w:styleId="TM1">
    <w:name w:val="toc 1"/>
    <w:basedOn w:val="Normal"/>
    <w:next w:val="Normal"/>
    <w:autoRedefine/>
    <w:uiPriority w:val="39"/>
    <w:rsid w:val="00AF00EA"/>
    <w:pPr>
      <w:tabs>
        <w:tab w:val="right" w:leader="dot" w:pos="9839"/>
      </w:tabs>
      <w:spacing w:after="80"/>
    </w:pPr>
    <w:rPr>
      <w:rFonts w:ascii="DINPro-Bold" w:hAnsi="DINPro-Bold"/>
      <w:b/>
      <w:bCs/>
      <w:noProof/>
    </w:rPr>
  </w:style>
  <w:style w:type="paragraph" w:styleId="TM2">
    <w:name w:val="toc 2"/>
    <w:basedOn w:val="TM1"/>
    <w:next w:val="Normal"/>
    <w:autoRedefine/>
    <w:uiPriority w:val="39"/>
    <w:rsid w:val="00AF00EA"/>
    <w:rPr>
      <w:rFonts w:ascii="DINPro-Medium" w:hAnsi="DINPro-Medium"/>
      <w:b w:val="0"/>
      <w:kern w:val="24"/>
    </w:rPr>
  </w:style>
  <w:style w:type="character" w:styleId="Lienhypertexte">
    <w:name w:val="Hyperlink"/>
    <w:uiPriority w:val="99"/>
    <w:rsid w:val="00D27FC6"/>
    <w:rPr>
      <w:color w:val="0000FF"/>
      <w:u w:val="single"/>
    </w:rPr>
  </w:style>
  <w:style w:type="paragraph" w:customStyle="1" w:styleId="DialogueSuite">
    <w:name w:val="Dialogue Suite"/>
    <w:basedOn w:val="Normal"/>
    <w:rsid w:val="00085FED"/>
    <w:pPr>
      <w:widowControl/>
      <w:ind w:left="1701"/>
      <w:jc w:val="both"/>
    </w:pPr>
  </w:style>
  <w:style w:type="paragraph" w:customStyle="1" w:styleId="Dialoguedbut">
    <w:name w:val="Dialogue début"/>
    <w:basedOn w:val="Normal"/>
    <w:rsid w:val="00085FED"/>
    <w:pPr>
      <w:widowControl/>
      <w:tabs>
        <w:tab w:val="left" w:pos="1276"/>
      </w:tabs>
      <w:spacing w:before="120"/>
      <w:ind w:left="1701" w:hanging="1701"/>
      <w:jc w:val="both"/>
    </w:pPr>
  </w:style>
  <w:style w:type="paragraph" w:customStyle="1" w:styleId="musique">
    <w:name w:val="musique"/>
    <w:basedOn w:val="Normal"/>
    <w:autoRedefine/>
    <w:rsid w:val="00DA2B1C"/>
    <w:pPr>
      <w:widowControl/>
      <w:shd w:val="clear" w:color="auto" w:fill="CCFFCC"/>
      <w:tabs>
        <w:tab w:val="left" w:pos="9180"/>
      </w:tabs>
      <w:spacing w:before="240"/>
      <w:ind w:left="-539" w:right="-408" w:hanging="181"/>
    </w:pPr>
    <w:rPr>
      <w:rFonts w:ascii="Garamond" w:hAnsi="Garamond"/>
      <w:b/>
      <w:bCs/>
      <w:i/>
      <w:iCs/>
      <w:noProof/>
      <w:color w:val="0000FF"/>
      <w:spacing w:val="3"/>
      <w:sz w:val="28"/>
      <w:szCs w:val="28"/>
    </w:rPr>
  </w:style>
  <w:style w:type="paragraph" w:styleId="NormalWeb">
    <w:name w:val="Normal (Web)"/>
    <w:basedOn w:val="Normal"/>
    <w:uiPriority w:val="99"/>
    <w:unhideWhenUsed/>
    <w:rsid w:val="008D1B0A"/>
    <w:pPr>
      <w:widowControl/>
      <w:spacing w:before="100" w:beforeAutospacing="1" w:after="100" w:afterAutospacing="1"/>
    </w:pPr>
  </w:style>
  <w:style w:type="paragraph" w:customStyle="1" w:styleId="Corps">
    <w:name w:val="Corps"/>
    <w:rsid w:val="005B26A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9D6C57"/>
  </w:style>
  <w:style w:type="paragraph" w:customStyle="1" w:styleId="CorpsA">
    <w:name w:val="Corps A"/>
    <w:rsid w:val="009D6C5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mbria" w:eastAsia="Cambria" w:hAnsi="Cambria" w:cs="Cambria"/>
      <w:color w:val="000000"/>
      <w:sz w:val="24"/>
      <w:szCs w:val="24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paragraph" w:styleId="Paragraphedeliste">
    <w:name w:val="List Paragraph"/>
    <w:rsid w:val="009D6C57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Cambria" w:eastAsia="Arial Unicode MS" w:hAnsi="Cambria" w:cs="Arial Unicode MS"/>
      <w:color w:val="000000"/>
      <w:sz w:val="24"/>
      <w:szCs w:val="24"/>
      <w:u w:color="000000"/>
      <w:bdr w:val="nil"/>
    </w:rPr>
  </w:style>
  <w:style w:type="numbering" w:customStyle="1" w:styleId="Style3import">
    <w:name w:val="Style 3 importé"/>
    <w:rsid w:val="009D6C57"/>
    <w:pPr>
      <w:numPr>
        <w:numId w:val="14"/>
      </w:numPr>
    </w:pPr>
  </w:style>
  <w:style w:type="character" w:styleId="Marquedecommentaire">
    <w:name w:val="annotation reference"/>
    <w:basedOn w:val="Policepardfaut"/>
    <w:uiPriority w:val="99"/>
    <w:unhideWhenUsed/>
    <w:rsid w:val="00F318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31895"/>
    <w:pPr>
      <w:widowControl/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sz w:val="20"/>
      <w:szCs w:val="20"/>
      <w:bdr w:val="nil"/>
      <w:lang w:val="en-US"/>
    </w:rPr>
  </w:style>
  <w:style w:type="character" w:customStyle="1" w:styleId="CommentaireCar">
    <w:name w:val="Commentaire Car"/>
    <w:basedOn w:val="Policepardfaut"/>
    <w:link w:val="Commentaire"/>
    <w:uiPriority w:val="99"/>
    <w:rsid w:val="00F31895"/>
    <w:rPr>
      <w:rFonts w:eastAsia="Arial Unicode MS"/>
      <w:bdr w:val="nil"/>
      <w:lang w:val="en-US" w:eastAsia="en-US"/>
    </w:rPr>
  </w:style>
  <w:style w:type="paragraph" w:styleId="Notedebasdepage">
    <w:name w:val="footnote text"/>
    <w:basedOn w:val="Normal"/>
    <w:link w:val="NotedebasdepageCar"/>
    <w:uiPriority w:val="99"/>
    <w:unhideWhenUsed/>
    <w:rsid w:val="00F31895"/>
    <w:pPr>
      <w:widowControl/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sz w:val="20"/>
      <w:szCs w:val="20"/>
      <w:bdr w:val="nil"/>
      <w:lang w:val="en-US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F31895"/>
    <w:rPr>
      <w:rFonts w:eastAsia="Arial Unicode MS"/>
      <w:bdr w:val="nil"/>
      <w:lang w:val="en-US" w:eastAsia="en-US"/>
    </w:rPr>
  </w:style>
  <w:style w:type="character" w:styleId="Appelnotedebasdep">
    <w:name w:val="footnote reference"/>
    <w:basedOn w:val="Policepardfaut"/>
    <w:uiPriority w:val="99"/>
    <w:unhideWhenUsed/>
    <w:rsid w:val="00F31895"/>
    <w:rPr>
      <w:vertAlign w:val="superscript"/>
    </w:rPr>
  </w:style>
  <w:style w:type="paragraph" w:styleId="Textedebulles">
    <w:name w:val="Balloon Text"/>
    <w:basedOn w:val="Normal"/>
    <w:link w:val="TextedebullesCar"/>
    <w:semiHidden/>
    <w:unhideWhenUsed/>
    <w:rsid w:val="00F3189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semiHidden/>
    <w:rsid w:val="00F31895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F31895"/>
    <w:rPr>
      <w:sz w:val="24"/>
      <w:szCs w:val="24"/>
    </w:rPr>
  </w:style>
  <w:style w:type="paragraph" w:styleId="Titre">
    <w:name w:val="Title"/>
    <w:basedOn w:val="Normal"/>
    <w:next w:val="Normal"/>
    <w:link w:val="TitreCar"/>
    <w:qFormat/>
    <w:rsid w:val="00C52A1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C52A11"/>
    <w:rPr>
      <w:rFonts w:asciiTheme="majorHAnsi" w:eastAsiaTheme="majorEastAsia" w:hAnsiTheme="majorHAnsi" w:cstheme="majorBidi"/>
      <w:spacing w:val="-10"/>
      <w:w w:val="105"/>
      <w:kern w:val="28"/>
      <w:sz w:val="56"/>
      <w:szCs w:val="56"/>
    </w:rPr>
  </w:style>
  <w:style w:type="character" w:styleId="Accentuation">
    <w:name w:val="Emphasis"/>
    <w:basedOn w:val="Policepardfaut"/>
    <w:qFormat/>
    <w:rsid w:val="00AF00EA"/>
    <w:rPr>
      <w:rFonts w:ascii="DINPro-CondMedium" w:hAnsi="DINPro-CondMedium"/>
      <w:i/>
      <w:iCs/>
    </w:rPr>
  </w:style>
  <w:style w:type="character" w:customStyle="1" w:styleId="Titre3Car">
    <w:name w:val="Titre 3 Car"/>
    <w:basedOn w:val="Policepardfaut"/>
    <w:link w:val="Titre3"/>
    <w:rsid w:val="00AF00EA"/>
    <w:rPr>
      <w:rFonts w:ascii="DINPro-Medium" w:eastAsiaTheme="majorEastAsia" w:hAnsi="DINPro-Medium" w:cs="DINPro-Medium"/>
      <w:color w:val="1F3763" w:themeColor="accent1" w:themeShade="7F"/>
      <w:spacing w:val="4"/>
      <w:w w:val="105"/>
      <w:sz w:val="24"/>
      <w:szCs w:val="24"/>
    </w:rPr>
  </w:style>
  <w:style w:type="paragraph" w:styleId="TM3">
    <w:name w:val="toc 3"/>
    <w:basedOn w:val="Titre3"/>
    <w:next w:val="Normal"/>
    <w:autoRedefine/>
    <w:rsid w:val="00AF00E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0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rancois/Library/Group%20Containers/UBF8T346G9.Office/User%20Content.localized/Templates.localized/modele_Socrate_2023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18A4A-2940-45F8-87EB-BFA28CF5A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modele_Socrate_2023.dotx</Template>
  <TotalTime>7</TotalTime>
  <Pages>2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o</vt:lpstr>
    </vt:vector>
  </TitlesOfParts>
  <Company/>
  <LinksUpToDate>false</LinksUpToDate>
  <CharactersWithSpaces>1640</CharactersWithSpaces>
  <SharedDoc>false</SharedDoc>
  <HLinks>
    <vt:vector size="204" baseType="variant"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_Toc352831947</vt:lpwstr>
      </vt:variant>
      <vt:variant>
        <vt:i4>2031675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_Toc352831946</vt:lpwstr>
      </vt:variant>
      <vt:variant>
        <vt:i4>2031675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_Toc352831945</vt:lpwstr>
      </vt:variant>
      <vt:variant>
        <vt:i4>2031675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_Toc352831944</vt:lpwstr>
      </vt:variant>
      <vt:variant>
        <vt:i4>2031675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_Toc352831943</vt:lpwstr>
      </vt:variant>
      <vt:variant>
        <vt:i4>2031675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_Toc352831942</vt:lpwstr>
      </vt:variant>
      <vt:variant>
        <vt:i4>2031675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_Toc352831941</vt:lpwstr>
      </vt:variant>
      <vt:variant>
        <vt:i4>2031675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_Toc352831940</vt:lpwstr>
      </vt:variant>
      <vt:variant>
        <vt:i4>1572923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_Toc352831939</vt:lpwstr>
      </vt:variant>
      <vt:variant>
        <vt:i4>1572923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_Toc352831938</vt:lpwstr>
      </vt:variant>
      <vt:variant>
        <vt:i4>1572923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_Toc352831937</vt:lpwstr>
      </vt:variant>
      <vt:variant>
        <vt:i4>1572923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_Toc352831936</vt:lpwstr>
      </vt:variant>
      <vt:variant>
        <vt:i4>1572923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_Toc352831935</vt:lpwstr>
      </vt:variant>
      <vt:variant>
        <vt:i4>1572923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_Toc352831934</vt:lpwstr>
      </vt:variant>
      <vt:variant>
        <vt:i4>1572923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_Toc352831933</vt:lpwstr>
      </vt:variant>
      <vt:variant>
        <vt:i4>1572923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_Toc352831932</vt:lpwstr>
      </vt:variant>
      <vt:variant>
        <vt:i4>1572923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_Toc352831931</vt:lpwstr>
      </vt:variant>
      <vt:variant>
        <vt:i4>1572923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_Toc352831930</vt:lpwstr>
      </vt:variant>
      <vt:variant>
        <vt:i4>1638459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_Toc352831929</vt:lpwstr>
      </vt:variant>
      <vt:variant>
        <vt:i4>1638459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_Toc352831928</vt:lpwstr>
      </vt:variant>
      <vt:variant>
        <vt:i4>1638459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_Toc352831927</vt:lpwstr>
      </vt:variant>
      <vt:variant>
        <vt:i4>1638459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_Toc352831926</vt:lpwstr>
      </vt:variant>
      <vt:variant>
        <vt:i4>1638459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_Toc352831925</vt:lpwstr>
      </vt:variant>
      <vt:variant>
        <vt:i4>1638459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_Toc352831924</vt:lpwstr>
      </vt:variant>
      <vt:variant>
        <vt:i4>1638459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_Toc352831923</vt:lpwstr>
      </vt:variant>
      <vt:variant>
        <vt:i4>1638459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_Toc352831922</vt:lpwstr>
      </vt:variant>
      <vt:variant>
        <vt:i4>1638459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_Toc352831921</vt:lpwstr>
      </vt:variant>
      <vt:variant>
        <vt:i4>1638459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_Toc352831920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_Toc352831919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_Toc352831918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_Toc352831917</vt:lpwstr>
      </vt:variant>
      <vt:variant>
        <vt:i4>1703995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_Toc352831916</vt:lpwstr>
      </vt:variant>
      <vt:variant>
        <vt:i4>1703995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_Toc352831915</vt:lpwstr>
      </vt:variant>
      <vt:variant>
        <vt:i4>1703995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_Toc352831914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</dc:title>
  <dc:subject/>
  <dc:creator>Francois Auer</dc:creator>
  <cp:keywords/>
  <dc:description/>
  <cp:lastModifiedBy>François-Régis AUER</cp:lastModifiedBy>
  <cp:revision>1</cp:revision>
  <cp:lastPrinted>2023-01-17T19:01:00Z</cp:lastPrinted>
  <dcterms:created xsi:type="dcterms:W3CDTF">2024-06-02T13:07:00Z</dcterms:created>
  <dcterms:modified xsi:type="dcterms:W3CDTF">2024-06-02T13:14:00Z</dcterms:modified>
</cp:coreProperties>
</file>