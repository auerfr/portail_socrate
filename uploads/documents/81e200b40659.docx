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C15ED" w14:textId="56ACC199" w:rsidR="00A56E32" w:rsidRPr="00060FCE" w:rsidRDefault="00A56E32" w:rsidP="0097503B">
      <w:pPr>
        <w:pStyle w:val="Titre"/>
        <w:rPr>
          <w:noProof/>
        </w:rPr>
      </w:pPr>
      <w:r w:rsidRPr="00060FCE">
        <w:rPr>
          <w:noProof/>
        </w:rPr>
        <w:t xml:space="preserve">Grand Orient de </w:t>
      </w:r>
      <w:r w:rsidR="00D5461A" w:rsidRPr="00060FCE">
        <w:rPr>
          <w:noProof/>
        </w:rPr>
        <w:t>France</w:t>
      </w:r>
    </w:p>
    <w:p w14:paraId="10163DFC" w14:textId="38171AA1" w:rsidR="00D5461A" w:rsidRPr="00060FCE" w:rsidRDefault="00D5461A" w:rsidP="00B4298D">
      <w:pPr>
        <w:jc w:val="center"/>
        <w:rPr>
          <w:sz w:val="26"/>
        </w:rPr>
      </w:pPr>
      <w:r w:rsidRPr="00060FCE">
        <w:rPr>
          <w:noProof/>
        </w:rPr>
        <w:drawing>
          <wp:anchor distT="0" distB="0" distL="114300" distR="114300" simplePos="0" relativeHeight="251640833" behindDoc="0" locked="0" layoutInCell="1" allowOverlap="1" wp14:anchorId="150DF6A0" wp14:editId="0CEED45D">
            <wp:simplePos x="0" y="0"/>
            <wp:positionH relativeFrom="column">
              <wp:posOffset>2237105</wp:posOffset>
            </wp:positionH>
            <wp:positionV relativeFrom="paragraph">
              <wp:posOffset>366395</wp:posOffset>
            </wp:positionV>
            <wp:extent cx="1579245" cy="1816735"/>
            <wp:effectExtent l="0" t="0" r="1905" b="0"/>
            <wp:wrapTopAndBottom/>
            <wp:docPr id="27" name="Image 27" descr="Une image contenant texte, croquis, Dessin au trait, dessi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4" descr="Une image contenant texte, croquis, Dessin au trait, dessin&#10;&#10;Description générée automatiquement"/>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579245" cy="1816735"/>
                    </a:xfrm>
                    <a:prstGeom prst="rect">
                      <a:avLst/>
                    </a:prstGeom>
                    <a:noFill/>
                  </pic:spPr>
                </pic:pic>
              </a:graphicData>
            </a:graphic>
            <wp14:sizeRelH relativeFrom="page">
              <wp14:pctWidth>0</wp14:pctWidth>
            </wp14:sizeRelH>
            <wp14:sizeRelV relativeFrom="page">
              <wp14:pctHeight>0</wp14:pctHeight>
            </wp14:sizeRelV>
          </wp:anchor>
        </w:drawing>
      </w:r>
      <w:r w:rsidRPr="00060FCE">
        <w:t>Puissance Symbolique Régulière Souveraine</w:t>
      </w:r>
    </w:p>
    <w:p w14:paraId="660AD9DE" w14:textId="5EA48A16" w:rsidR="00A56E32" w:rsidRPr="00897C36" w:rsidRDefault="00A56E32" w:rsidP="00B4298D">
      <w:pPr>
        <w:pStyle w:val="Titre"/>
        <w:rPr>
          <w:noProof/>
          <w:sz w:val="44"/>
          <w:szCs w:val="50"/>
        </w:rPr>
      </w:pPr>
      <w:r w:rsidRPr="00897C36">
        <w:rPr>
          <w:noProof/>
          <w:sz w:val="44"/>
          <w:szCs w:val="50"/>
        </w:rPr>
        <w:t>R</w:t>
      </w:r>
      <w:r w:rsidR="00BF6FC7" w:rsidRPr="00897C36">
        <w:rPr>
          <w:rFonts w:ascii="Cambria Math" w:hAnsi="Cambria Math" w:cs="Cambria Math"/>
          <w:sz w:val="44"/>
          <w:szCs w:val="44"/>
        </w:rPr>
        <w:t>∴</w:t>
      </w:r>
      <w:r w:rsidRPr="00897C36">
        <w:rPr>
          <w:noProof/>
          <w:sz w:val="44"/>
          <w:szCs w:val="50"/>
        </w:rPr>
        <w:t>L</w:t>
      </w:r>
      <w:r w:rsidR="00BF6FC7" w:rsidRPr="00897C36">
        <w:rPr>
          <w:rFonts w:ascii="Cambria Math" w:hAnsi="Cambria Math" w:cs="Cambria Math"/>
          <w:sz w:val="44"/>
          <w:szCs w:val="44"/>
        </w:rPr>
        <w:t>∴</w:t>
      </w:r>
      <w:r w:rsidRPr="00897C36">
        <w:rPr>
          <w:noProof/>
          <w:sz w:val="44"/>
          <w:szCs w:val="50"/>
        </w:rPr>
        <w:t xml:space="preserve"> Socrate - Raison &amp; Progrès</w:t>
      </w:r>
    </w:p>
    <w:p w14:paraId="693140B5" w14:textId="19ABEB13" w:rsidR="007D5D4B" w:rsidRPr="00060FCE" w:rsidRDefault="00A56E32" w:rsidP="00B4298D">
      <w:pPr>
        <w:jc w:val="center"/>
      </w:pPr>
      <w:bookmarkStart w:id="0" w:name="_Toc117686842"/>
      <w:r w:rsidRPr="00060FCE">
        <w:t>Orient de Pont</w:t>
      </w:r>
      <w:r w:rsidR="00D5461A" w:rsidRPr="00060FCE">
        <w:t>-</w:t>
      </w:r>
      <w:r w:rsidRPr="00060FCE">
        <w:t>à</w:t>
      </w:r>
      <w:r w:rsidR="00D5461A" w:rsidRPr="00060FCE">
        <w:t>-</w:t>
      </w:r>
      <w:r w:rsidRPr="00060FCE">
        <w:t>Mousson</w:t>
      </w:r>
    </w:p>
    <w:p w14:paraId="5CBD00AF" w14:textId="64DED524" w:rsidR="00A56E32" w:rsidRPr="00060FCE" w:rsidRDefault="00D5461A" w:rsidP="00B4298D">
      <w:pPr>
        <w:jc w:val="center"/>
      </w:pPr>
      <w:r w:rsidRPr="00060FCE">
        <w:t>R</w:t>
      </w:r>
      <w:r w:rsidR="00A56E32" w:rsidRPr="00060FCE">
        <w:t>ite Français Philosophique</w:t>
      </w:r>
      <w:bookmarkEnd w:id="0"/>
    </w:p>
    <w:p w14:paraId="03185613" w14:textId="5F95819B" w:rsidR="002A58B6" w:rsidRPr="00500014" w:rsidRDefault="00500014" w:rsidP="00B4298D">
      <w:pPr>
        <w:jc w:val="center"/>
        <w:rPr>
          <w:smallCaps/>
          <w:sz w:val="32"/>
          <w:szCs w:val="36"/>
        </w:rPr>
      </w:pPr>
      <w:r w:rsidRPr="00500014">
        <w:rPr>
          <w:smallCaps/>
          <w:sz w:val="32"/>
          <w:szCs w:val="36"/>
        </w:rPr>
        <w:t xml:space="preserve">Travaux en loge de Maitres </w:t>
      </w:r>
    </w:p>
    <w:p w14:paraId="1B27B44A" w14:textId="77777777" w:rsidR="00D5461A" w:rsidRPr="00060FCE" w:rsidRDefault="00D5461A" w:rsidP="00B4298D">
      <w:pPr>
        <w:jc w:val="center"/>
      </w:pPr>
      <w:r w:rsidRPr="00060FCE">
        <w:rPr>
          <w:noProof/>
        </w:rPr>
        <w:drawing>
          <wp:inline distT="0" distB="0" distL="0" distR="0" wp14:anchorId="33457866" wp14:editId="7EE8496E">
            <wp:extent cx="2175164" cy="3237928"/>
            <wp:effectExtent l="0" t="0" r="0" b="635"/>
            <wp:docPr id="49113802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81579" cy="3247477"/>
                    </a:xfrm>
                    <a:prstGeom prst="rect">
                      <a:avLst/>
                    </a:prstGeom>
                    <a:noFill/>
                    <a:ln>
                      <a:noFill/>
                    </a:ln>
                  </pic:spPr>
                </pic:pic>
              </a:graphicData>
            </a:graphic>
          </wp:inline>
        </w:drawing>
      </w:r>
    </w:p>
    <w:p w14:paraId="68F2B84F" w14:textId="77777777" w:rsidR="00D5461A" w:rsidRPr="00060FCE" w:rsidRDefault="00D5461A" w:rsidP="00D5461A">
      <w:pPr>
        <w:pStyle w:val="Default"/>
        <w:jc w:val="center"/>
        <w:rPr>
          <w:sz w:val="20"/>
          <w:szCs w:val="20"/>
        </w:rPr>
      </w:pPr>
      <w:r w:rsidRPr="00060FCE">
        <w:rPr>
          <w:sz w:val="20"/>
          <w:szCs w:val="20"/>
        </w:rPr>
        <w:t>Maître en majesté tiré des Carnets de Villard de Honnecourt (XIIIe siècle)</w:t>
      </w:r>
    </w:p>
    <w:p w14:paraId="26B26DA8" w14:textId="77777777" w:rsidR="00932CCD" w:rsidRPr="00060FCE" w:rsidRDefault="00932CCD" w:rsidP="00841290">
      <w:pPr>
        <w:rPr>
          <w:w w:val="100"/>
        </w:rPr>
      </w:pPr>
    </w:p>
    <w:bookmarkStart w:id="1" w:name="_Toc220771207" w:displacedByCustomXml="next"/>
    <w:bookmarkStart w:id="2" w:name="_Toc219646416" w:displacedByCustomXml="next"/>
    <w:sdt>
      <w:sdtPr>
        <w:rPr>
          <w:rFonts w:ascii="DINPro-Regular" w:hAnsi="DINPro-Regular" w:cs="Calibri"/>
          <w:b/>
          <w:bCs w:val="0"/>
          <w:caps w:val="0"/>
          <w:spacing w:val="4"/>
          <w:kern w:val="0"/>
          <w:sz w:val="22"/>
          <w:szCs w:val="22"/>
        </w:rPr>
        <w:id w:val="599615351"/>
        <w:docPartObj>
          <w:docPartGallery w:val="Table of Contents"/>
          <w:docPartUnique/>
        </w:docPartObj>
      </w:sdtPr>
      <w:sdtEndPr>
        <w:rPr>
          <w:rFonts w:ascii="Garamond" w:hAnsi="Garamond"/>
          <w:b w:val="0"/>
          <w:spacing w:val="0"/>
          <w:szCs w:val="24"/>
        </w:rPr>
      </w:sdtEndPr>
      <w:sdtContent>
        <w:p w14:paraId="7747B95C" w14:textId="42B68D0D" w:rsidR="00FB2F28" w:rsidRPr="00060FCE" w:rsidRDefault="00932CCD" w:rsidP="009B3A36">
          <w:pPr>
            <w:pStyle w:val="Titre1"/>
          </w:pPr>
          <w:r w:rsidRPr="00060FCE">
            <w:t>TABLE DES MATIÈRES</w:t>
          </w:r>
          <w:bookmarkEnd w:id="2"/>
          <w:bookmarkEnd w:id="1"/>
        </w:p>
        <w:p w14:paraId="159F024C" w14:textId="7938108E" w:rsidR="00FB2F28" w:rsidRPr="00060FCE" w:rsidRDefault="00000000" w:rsidP="00841290"/>
      </w:sdtContent>
    </w:sdt>
    <w:p w14:paraId="65CE2DE0" w14:textId="39BA472D" w:rsidR="00500014" w:rsidRDefault="00DD302A">
      <w:pPr>
        <w:pStyle w:val="TM1"/>
        <w:rPr>
          <w:rFonts w:asciiTheme="minorHAnsi" w:eastAsiaTheme="minorEastAsia" w:hAnsiTheme="minorHAnsi" w:cstheme="minorBidi"/>
          <w:b w:val="0"/>
          <w:bCs w:val="0"/>
          <w:kern w:val="2"/>
          <w:sz w:val="24"/>
          <w14:ligatures w14:val="standardContextual"/>
        </w:rPr>
      </w:pPr>
      <w:r>
        <w:rPr>
          <w:b w:val="0"/>
          <w:bCs w:val="0"/>
          <w:spacing w:val="4"/>
          <w:szCs w:val="22"/>
        </w:rPr>
        <w:fldChar w:fldCharType="begin"/>
      </w:r>
      <w:r>
        <w:rPr>
          <w:b w:val="0"/>
          <w:bCs w:val="0"/>
          <w:spacing w:val="4"/>
          <w:szCs w:val="22"/>
        </w:rPr>
        <w:instrText xml:space="preserve"> TOC \o "1-3" \h \z \u </w:instrText>
      </w:r>
      <w:r>
        <w:rPr>
          <w:b w:val="0"/>
          <w:bCs w:val="0"/>
          <w:spacing w:val="4"/>
          <w:szCs w:val="22"/>
        </w:rPr>
        <w:fldChar w:fldCharType="separate"/>
      </w:r>
      <w:hyperlink w:anchor="_Toc220771207" w:history="1">
        <w:r w:rsidR="00500014" w:rsidRPr="00867E59">
          <w:rPr>
            <w:rStyle w:val="Lienhypertexte"/>
          </w:rPr>
          <w:t>TABLE DES MATIÈRES</w:t>
        </w:r>
        <w:r w:rsidR="00500014">
          <w:rPr>
            <w:webHidden/>
          </w:rPr>
          <w:tab/>
        </w:r>
        <w:r w:rsidR="00500014">
          <w:rPr>
            <w:webHidden/>
          </w:rPr>
          <w:fldChar w:fldCharType="begin"/>
        </w:r>
        <w:r w:rsidR="00500014">
          <w:rPr>
            <w:webHidden/>
          </w:rPr>
          <w:instrText xml:space="preserve"> PAGEREF _Toc220771207 \h </w:instrText>
        </w:r>
        <w:r w:rsidR="00500014">
          <w:rPr>
            <w:webHidden/>
          </w:rPr>
        </w:r>
        <w:r w:rsidR="00500014">
          <w:rPr>
            <w:webHidden/>
          </w:rPr>
          <w:fldChar w:fldCharType="separate"/>
        </w:r>
        <w:r w:rsidR="0089621E">
          <w:rPr>
            <w:webHidden/>
          </w:rPr>
          <w:t>2</w:t>
        </w:r>
        <w:r w:rsidR="00500014">
          <w:rPr>
            <w:webHidden/>
          </w:rPr>
          <w:fldChar w:fldCharType="end"/>
        </w:r>
      </w:hyperlink>
    </w:p>
    <w:p w14:paraId="31C2DFCA" w14:textId="50798AB4" w:rsidR="00500014" w:rsidRDefault="00500014">
      <w:pPr>
        <w:pStyle w:val="TM1"/>
        <w:rPr>
          <w:rFonts w:asciiTheme="minorHAnsi" w:eastAsiaTheme="minorEastAsia" w:hAnsiTheme="minorHAnsi" w:cstheme="minorBidi"/>
          <w:b w:val="0"/>
          <w:bCs w:val="0"/>
          <w:kern w:val="2"/>
          <w:sz w:val="24"/>
          <w14:ligatures w14:val="standardContextual"/>
        </w:rPr>
      </w:pPr>
      <w:hyperlink w:anchor="_Toc220771208" w:history="1">
        <w:r w:rsidRPr="00867E59">
          <w:rPr>
            <w:rStyle w:val="Lienhypertexte"/>
          </w:rPr>
          <w:t>ACCESSOIRES POUR LA LOGE DE MAÎTRES</w:t>
        </w:r>
        <w:r>
          <w:rPr>
            <w:webHidden/>
          </w:rPr>
          <w:tab/>
        </w:r>
        <w:r>
          <w:rPr>
            <w:webHidden/>
          </w:rPr>
          <w:fldChar w:fldCharType="begin"/>
        </w:r>
        <w:r>
          <w:rPr>
            <w:webHidden/>
          </w:rPr>
          <w:instrText xml:space="preserve"> PAGEREF _Toc220771208 \h </w:instrText>
        </w:r>
        <w:r>
          <w:rPr>
            <w:webHidden/>
          </w:rPr>
        </w:r>
        <w:r>
          <w:rPr>
            <w:webHidden/>
          </w:rPr>
          <w:fldChar w:fldCharType="separate"/>
        </w:r>
        <w:r w:rsidR="0089621E">
          <w:rPr>
            <w:webHidden/>
          </w:rPr>
          <w:t>3</w:t>
        </w:r>
        <w:r>
          <w:rPr>
            <w:webHidden/>
          </w:rPr>
          <w:fldChar w:fldCharType="end"/>
        </w:r>
      </w:hyperlink>
    </w:p>
    <w:p w14:paraId="1C101410" w14:textId="443412D4" w:rsidR="00500014" w:rsidRDefault="00500014">
      <w:pPr>
        <w:pStyle w:val="TM1"/>
        <w:rPr>
          <w:rFonts w:asciiTheme="minorHAnsi" w:eastAsiaTheme="minorEastAsia" w:hAnsiTheme="minorHAnsi" w:cstheme="minorBidi"/>
          <w:b w:val="0"/>
          <w:bCs w:val="0"/>
          <w:kern w:val="2"/>
          <w:sz w:val="24"/>
          <w14:ligatures w14:val="standardContextual"/>
        </w:rPr>
      </w:pPr>
      <w:hyperlink w:anchor="_Toc220771209" w:history="1">
        <w:r w:rsidRPr="00867E59">
          <w:rPr>
            <w:rStyle w:val="Lienhypertexte"/>
          </w:rPr>
          <w:t>OUVERTURE DE LA LOGE SYMBOLIQUE</w:t>
        </w:r>
        <w:r>
          <w:rPr>
            <w:webHidden/>
          </w:rPr>
          <w:tab/>
        </w:r>
        <w:r>
          <w:rPr>
            <w:webHidden/>
          </w:rPr>
          <w:fldChar w:fldCharType="begin"/>
        </w:r>
        <w:r>
          <w:rPr>
            <w:webHidden/>
          </w:rPr>
          <w:instrText xml:space="preserve"> PAGEREF _Toc220771209 \h </w:instrText>
        </w:r>
        <w:r>
          <w:rPr>
            <w:webHidden/>
          </w:rPr>
        </w:r>
        <w:r>
          <w:rPr>
            <w:webHidden/>
          </w:rPr>
          <w:fldChar w:fldCharType="separate"/>
        </w:r>
        <w:r w:rsidR="0089621E">
          <w:rPr>
            <w:webHidden/>
          </w:rPr>
          <w:t>4</w:t>
        </w:r>
        <w:r>
          <w:rPr>
            <w:webHidden/>
          </w:rPr>
          <w:fldChar w:fldCharType="end"/>
        </w:r>
      </w:hyperlink>
    </w:p>
    <w:p w14:paraId="2FDE6ED3" w14:textId="04038241" w:rsidR="00500014" w:rsidRDefault="00500014">
      <w:pPr>
        <w:pStyle w:val="TM2"/>
        <w:rPr>
          <w:rFonts w:asciiTheme="minorHAnsi" w:eastAsiaTheme="minorEastAsia" w:hAnsiTheme="minorHAnsi" w:cstheme="minorBidi"/>
          <w:bCs w:val="0"/>
          <w:kern w:val="2"/>
          <w:sz w:val="24"/>
          <w14:ligatures w14:val="standardContextual"/>
        </w:rPr>
      </w:pPr>
      <w:hyperlink w:anchor="_Toc220771210" w:history="1">
        <w:r w:rsidRPr="00867E59">
          <w:rPr>
            <w:rStyle w:val="Lienhypertexte"/>
          </w:rPr>
          <w:t>LES FONDATIONS DE LA LOGE</w:t>
        </w:r>
        <w:r>
          <w:rPr>
            <w:webHidden/>
          </w:rPr>
          <w:tab/>
        </w:r>
        <w:r>
          <w:rPr>
            <w:webHidden/>
          </w:rPr>
          <w:fldChar w:fldCharType="begin"/>
        </w:r>
        <w:r>
          <w:rPr>
            <w:webHidden/>
          </w:rPr>
          <w:instrText xml:space="preserve"> PAGEREF _Toc220771210 \h </w:instrText>
        </w:r>
        <w:r>
          <w:rPr>
            <w:webHidden/>
          </w:rPr>
        </w:r>
        <w:r>
          <w:rPr>
            <w:webHidden/>
          </w:rPr>
          <w:fldChar w:fldCharType="separate"/>
        </w:r>
        <w:r w:rsidR="0089621E">
          <w:rPr>
            <w:webHidden/>
          </w:rPr>
          <w:t>4</w:t>
        </w:r>
        <w:r>
          <w:rPr>
            <w:webHidden/>
          </w:rPr>
          <w:fldChar w:fldCharType="end"/>
        </w:r>
      </w:hyperlink>
    </w:p>
    <w:p w14:paraId="034E534C" w14:textId="03595BCA" w:rsidR="00500014" w:rsidRDefault="00500014">
      <w:pPr>
        <w:pStyle w:val="TM2"/>
        <w:rPr>
          <w:rFonts w:asciiTheme="minorHAnsi" w:eastAsiaTheme="minorEastAsia" w:hAnsiTheme="minorHAnsi" w:cstheme="minorBidi"/>
          <w:bCs w:val="0"/>
          <w:kern w:val="2"/>
          <w:sz w:val="24"/>
          <w14:ligatures w14:val="standardContextual"/>
        </w:rPr>
      </w:pPr>
      <w:hyperlink w:anchor="_Toc220771211" w:history="1">
        <w:r w:rsidRPr="00867E59">
          <w:rPr>
            <w:rStyle w:val="Lienhypertexte"/>
          </w:rPr>
          <w:t>LE TRACÉ ET LE RÉGLAGE DE LA LOGE</w:t>
        </w:r>
        <w:r>
          <w:rPr>
            <w:webHidden/>
          </w:rPr>
          <w:tab/>
        </w:r>
        <w:r>
          <w:rPr>
            <w:webHidden/>
          </w:rPr>
          <w:fldChar w:fldCharType="begin"/>
        </w:r>
        <w:r>
          <w:rPr>
            <w:webHidden/>
          </w:rPr>
          <w:instrText xml:space="preserve"> PAGEREF _Toc220771211 \h </w:instrText>
        </w:r>
        <w:r>
          <w:rPr>
            <w:webHidden/>
          </w:rPr>
        </w:r>
        <w:r>
          <w:rPr>
            <w:webHidden/>
          </w:rPr>
          <w:fldChar w:fldCharType="separate"/>
        </w:r>
        <w:r w:rsidR="0089621E">
          <w:rPr>
            <w:webHidden/>
          </w:rPr>
          <w:t>6</w:t>
        </w:r>
        <w:r>
          <w:rPr>
            <w:webHidden/>
          </w:rPr>
          <w:fldChar w:fldCharType="end"/>
        </w:r>
      </w:hyperlink>
    </w:p>
    <w:p w14:paraId="6EDE3863" w14:textId="58C91667" w:rsidR="00500014" w:rsidRDefault="00500014">
      <w:pPr>
        <w:pStyle w:val="TM3"/>
        <w:rPr>
          <w:rFonts w:asciiTheme="minorHAnsi" w:eastAsiaTheme="minorEastAsia" w:hAnsiTheme="minorHAnsi" w:cstheme="minorBidi"/>
          <w:smallCaps w:val="0"/>
          <w:noProof/>
          <w:color w:val="auto"/>
          <w:spacing w:val="0"/>
          <w:w w:val="100"/>
          <w:kern w:val="2"/>
          <w:sz w:val="24"/>
          <w14:ligatures w14:val="standardContextual"/>
        </w:rPr>
      </w:pPr>
      <w:hyperlink w:anchor="_Toc220771212" w:history="1">
        <w:r w:rsidRPr="00867E59">
          <w:rPr>
            <w:rStyle w:val="Lienhypertexte"/>
            <w:noProof/>
          </w:rPr>
          <w:t>LE TRACÉ</w:t>
        </w:r>
        <w:r>
          <w:rPr>
            <w:noProof/>
            <w:webHidden/>
          </w:rPr>
          <w:tab/>
        </w:r>
        <w:r>
          <w:rPr>
            <w:noProof/>
            <w:webHidden/>
          </w:rPr>
          <w:fldChar w:fldCharType="begin"/>
        </w:r>
        <w:r>
          <w:rPr>
            <w:noProof/>
            <w:webHidden/>
          </w:rPr>
          <w:instrText xml:space="preserve"> PAGEREF _Toc220771212 \h </w:instrText>
        </w:r>
        <w:r>
          <w:rPr>
            <w:noProof/>
            <w:webHidden/>
          </w:rPr>
        </w:r>
        <w:r>
          <w:rPr>
            <w:noProof/>
            <w:webHidden/>
          </w:rPr>
          <w:fldChar w:fldCharType="separate"/>
        </w:r>
        <w:r w:rsidR="0089621E">
          <w:rPr>
            <w:noProof/>
            <w:webHidden/>
          </w:rPr>
          <w:t>6</w:t>
        </w:r>
        <w:r>
          <w:rPr>
            <w:noProof/>
            <w:webHidden/>
          </w:rPr>
          <w:fldChar w:fldCharType="end"/>
        </w:r>
      </w:hyperlink>
    </w:p>
    <w:p w14:paraId="5E262D7E" w14:textId="3F27E00F" w:rsidR="00500014" w:rsidRDefault="00500014">
      <w:pPr>
        <w:pStyle w:val="TM3"/>
        <w:rPr>
          <w:rFonts w:asciiTheme="minorHAnsi" w:eastAsiaTheme="minorEastAsia" w:hAnsiTheme="minorHAnsi" w:cstheme="minorBidi"/>
          <w:smallCaps w:val="0"/>
          <w:noProof/>
          <w:color w:val="auto"/>
          <w:spacing w:val="0"/>
          <w:w w:val="100"/>
          <w:kern w:val="2"/>
          <w:sz w:val="24"/>
          <w14:ligatures w14:val="standardContextual"/>
        </w:rPr>
      </w:pPr>
      <w:hyperlink w:anchor="_Toc220771213" w:history="1">
        <w:r w:rsidRPr="00867E59">
          <w:rPr>
            <w:rStyle w:val="Lienhypertexte"/>
            <w:noProof/>
          </w:rPr>
          <w:t>LE RÉGLAGE</w:t>
        </w:r>
        <w:r>
          <w:rPr>
            <w:noProof/>
            <w:webHidden/>
          </w:rPr>
          <w:tab/>
        </w:r>
        <w:r>
          <w:rPr>
            <w:noProof/>
            <w:webHidden/>
          </w:rPr>
          <w:fldChar w:fldCharType="begin"/>
        </w:r>
        <w:r>
          <w:rPr>
            <w:noProof/>
            <w:webHidden/>
          </w:rPr>
          <w:instrText xml:space="preserve"> PAGEREF _Toc220771213 \h </w:instrText>
        </w:r>
        <w:r>
          <w:rPr>
            <w:noProof/>
            <w:webHidden/>
          </w:rPr>
        </w:r>
        <w:r>
          <w:rPr>
            <w:noProof/>
            <w:webHidden/>
          </w:rPr>
          <w:fldChar w:fldCharType="separate"/>
        </w:r>
        <w:r w:rsidR="0089621E">
          <w:rPr>
            <w:noProof/>
            <w:webHidden/>
          </w:rPr>
          <w:t>7</w:t>
        </w:r>
        <w:r>
          <w:rPr>
            <w:noProof/>
            <w:webHidden/>
          </w:rPr>
          <w:fldChar w:fldCharType="end"/>
        </w:r>
      </w:hyperlink>
    </w:p>
    <w:p w14:paraId="79AC3188" w14:textId="538022FC" w:rsidR="00500014" w:rsidRDefault="00500014">
      <w:pPr>
        <w:pStyle w:val="TM2"/>
        <w:rPr>
          <w:rFonts w:asciiTheme="minorHAnsi" w:eastAsiaTheme="minorEastAsia" w:hAnsiTheme="minorHAnsi" w:cstheme="minorBidi"/>
          <w:bCs w:val="0"/>
          <w:kern w:val="2"/>
          <w:sz w:val="24"/>
          <w14:ligatures w14:val="standardContextual"/>
        </w:rPr>
      </w:pPr>
      <w:hyperlink w:anchor="_Toc220771214" w:history="1">
        <w:r w:rsidRPr="00867E59">
          <w:rPr>
            <w:rStyle w:val="Lienhypertexte"/>
          </w:rPr>
          <w:t>OUVERTURE DE LA LOGE DE MAÎTRE ET REPRISE DES TRAVAUX</w:t>
        </w:r>
        <w:r>
          <w:rPr>
            <w:webHidden/>
          </w:rPr>
          <w:tab/>
        </w:r>
        <w:r>
          <w:rPr>
            <w:webHidden/>
          </w:rPr>
          <w:fldChar w:fldCharType="begin"/>
        </w:r>
        <w:r>
          <w:rPr>
            <w:webHidden/>
          </w:rPr>
          <w:instrText xml:space="preserve"> PAGEREF _Toc220771214 \h </w:instrText>
        </w:r>
        <w:r>
          <w:rPr>
            <w:webHidden/>
          </w:rPr>
        </w:r>
        <w:r>
          <w:rPr>
            <w:webHidden/>
          </w:rPr>
          <w:fldChar w:fldCharType="separate"/>
        </w:r>
        <w:r w:rsidR="0089621E">
          <w:rPr>
            <w:webHidden/>
          </w:rPr>
          <w:t>8</w:t>
        </w:r>
        <w:r>
          <w:rPr>
            <w:webHidden/>
          </w:rPr>
          <w:fldChar w:fldCharType="end"/>
        </w:r>
      </w:hyperlink>
    </w:p>
    <w:p w14:paraId="5DF52AC9" w14:textId="09614188" w:rsidR="00500014" w:rsidRDefault="00500014">
      <w:pPr>
        <w:pStyle w:val="TM2"/>
        <w:rPr>
          <w:rFonts w:asciiTheme="minorHAnsi" w:eastAsiaTheme="minorEastAsia" w:hAnsiTheme="minorHAnsi" w:cstheme="minorBidi"/>
          <w:bCs w:val="0"/>
          <w:kern w:val="2"/>
          <w:sz w:val="24"/>
          <w14:ligatures w14:val="standardContextual"/>
        </w:rPr>
      </w:pPr>
      <w:hyperlink w:anchor="_Toc220771215" w:history="1">
        <w:r w:rsidRPr="00867E59">
          <w:rPr>
            <w:rStyle w:val="Lienhypertexte"/>
          </w:rPr>
          <w:t>LE LIVRE DE LA CONSTITUTION ET DU RÉGLEMENT GÉNÉRAL</w:t>
        </w:r>
        <w:r>
          <w:rPr>
            <w:webHidden/>
          </w:rPr>
          <w:tab/>
        </w:r>
        <w:r>
          <w:rPr>
            <w:webHidden/>
          </w:rPr>
          <w:fldChar w:fldCharType="begin"/>
        </w:r>
        <w:r>
          <w:rPr>
            <w:webHidden/>
          </w:rPr>
          <w:instrText xml:space="preserve"> PAGEREF _Toc220771215 \h </w:instrText>
        </w:r>
        <w:r>
          <w:rPr>
            <w:webHidden/>
          </w:rPr>
        </w:r>
        <w:r>
          <w:rPr>
            <w:webHidden/>
          </w:rPr>
          <w:fldChar w:fldCharType="separate"/>
        </w:r>
        <w:r w:rsidR="0089621E">
          <w:rPr>
            <w:webHidden/>
          </w:rPr>
          <w:t>9</w:t>
        </w:r>
        <w:r>
          <w:rPr>
            <w:webHidden/>
          </w:rPr>
          <w:fldChar w:fldCharType="end"/>
        </w:r>
      </w:hyperlink>
    </w:p>
    <w:p w14:paraId="21774EF1" w14:textId="0B585C30" w:rsidR="00500014" w:rsidRDefault="00500014">
      <w:pPr>
        <w:pStyle w:val="TM2"/>
        <w:rPr>
          <w:rFonts w:asciiTheme="minorHAnsi" w:eastAsiaTheme="minorEastAsia" w:hAnsiTheme="minorHAnsi" w:cstheme="minorBidi"/>
          <w:bCs w:val="0"/>
          <w:kern w:val="2"/>
          <w:sz w:val="24"/>
          <w14:ligatures w14:val="standardContextual"/>
        </w:rPr>
      </w:pPr>
      <w:hyperlink w:anchor="_Toc220771216" w:history="1">
        <w:r w:rsidRPr="00867E59">
          <w:rPr>
            <w:rStyle w:val="Lienhypertexte"/>
          </w:rPr>
          <w:t>LE LIVRE D'ARCHITECTURE</w:t>
        </w:r>
        <w:r>
          <w:rPr>
            <w:webHidden/>
          </w:rPr>
          <w:tab/>
        </w:r>
        <w:r>
          <w:rPr>
            <w:webHidden/>
          </w:rPr>
          <w:fldChar w:fldCharType="begin"/>
        </w:r>
        <w:r>
          <w:rPr>
            <w:webHidden/>
          </w:rPr>
          <w:instrText xml:space="preserve"> PAGEREF _Toc220771216 \h </w:instrText>
        </w:r>
        <w:r>
          <w:rPr>
            <w:webHidden/>
          </w:rPr>
        </w:r>
        <w:r>
          <w:rPr>
            <w:webHidden/>
          </w:rPr>
          <w:fldChar w:fldCharType="separate"/>
        </w:r>
        <w:r w:rsidR="0089621E">
          <w:rPr>
            <w:webHidden/>
          </w:rPr>
          <w:t>9</w:t>
        </w:r>
        <w:r>
          <w:rPr>
            <w:webHidden/>
          </w:rPr>
          <w:fldChar w:fldCharType="end"/>
        </w:r>
      </w:hyperlink>
    </w:p>
    <w:p w14:paraId="791C38EE" w14:textId="2D1AF7DB" w:rsidR="00500014" w:rsidRDefault="00500014">
      <w:pPr>
        <w:pStyle w:val="TM2"/>
        <w:rPr>
          <w:rFonts w:asciiTheme="minorHAnsi" w:eastAsiaTheme="minorEastAsia" w:hAnsiTheme="minorHAnsi" w:cstheme="minorBidi"/>
          <w:bCs w:val="0"/>
          <w:kern w:val="2"/>
          <w:sz w:val="24"/>
          <w14:ligatures w14:val="standardContextual"/>
        </w:rPr>
      </w:pPr>
      <w:hyperlink w:anchor="_Toc220771217" w:history="1">
        <w:r w:rsidRPr="00867E59">
          <w:rPr>
            <w:rStyle w:val="Lienhypertexte"/>
          </w:rPr>
          <w:t>LE PLAN PARFAIT</w:t>
        </w:r>
        <w:r>
          <w:rPr>
            <w:webHidden/>
          </w:rPr>
          <w:tab/>
        </w:r>
        <w:r>
          <w:rPr>
            <w:webHidden/>
          </w:rPr>
          <w:fldChar w:fldCharType="begin"/>
        </w:r>
        <w:r>
          <w:rPr>
            <w:webHidden/>
          </w:rPr>
          <w:instrText xml:space="preserve"> PAGEREF _Toc220771217 \h </w:instrText>
        </w:r>
        <w:r>
          <w:rPr>
            <w:webHidden/>
          </w:rPr>
        </w:r>
        <w:r>
          <w:rPr>
            <w:webHidden/>
          </w:rPr>
          <w:fldChar w:fldCharType="separate"/>
        </w:r>
        <w:r w:rsidR="0089621E">
          <w:rPr>
            <w:webHidden/>
          </w:rPr>
          <w:t>10</w:t>
        </w:r>
        <w:r>
          <w:rPr>
            <w:webHidden/>
          </w:rPr>
          <w:fldChar w:fldCharType="end"/>
        </w:r>
      </w:hyperlink>
    </w:p>
    <w:p w14:paraId="4AC10A4E" w14:textId="5980180F" w:rsidR="00500014" w:rsidRDefault="00500014">
      <w:pPr>
        <w:pStyle w:val="TM1"/>
        <w:rPr>
          <w:rFonts w:asciiTheme="minorHAnsi" w:eastAsiaTheme="minorEastAsia" w:hAnsiTheme="minorHAnsi" w:cstheme="minorBidi"/>
          <w:b w:val="0"/>
          <w:bCs w:val="0"/>
          <w:kern w:val="2"/>
          <w:sz w:val="24"/>
          <w14:ligatures w14:val="standardContextual"/>
        </w:rPr>
      </w:pPr>
      <w:hyperlink w:anchor="_Toc220771218" w:history="1">
        <w:r w:rsidRPr="00867E59">
          <w:rPr>
            <w:rStyle w:val="Lienhypertexte"/>
          </w:rPr>
          <w:t>DÉROULEMENT DES TRAVAUX.</w:t>
        </w:r>
        <w:r>
          <w:rPr>
            <w:webHidden/>
          </w:rPr>
          <w:tab/>
        </w:r>
        <w:r>
          <w:rPr>
            <w:webHidden/>
          </w:rPr>
          <w:fldChar w:fldCharType="begin"/>
        </w:r>
        <w:r>
          <w:rPr>
            <w:webHidden/>
          </w:rPr>
          <w:instrText xml:space="preserve"> PAGEREF _Toc220771218 \h </w:instrText>
        </w:r>
        <w:r>
          <w:rPr>
            <w:webHidden/>
          </w:rPr>
        </w:r>
        <w:r>
          <w:rPr>
            <w:webHidden/>
          </w:rPr>
          <w:fldChar w:fldCharType="separate"/>
        </w:r>
        <w:r w:rsidR="0089621E">
          <w:rPr>
            <w:webHidden/>
          </w:rPr>
          <w:t>10</w:t>
        </w:r>
        <w:r>
          <w:rPr>
            <w:webHidden/>
          </w:rPr>
          <w:fldChar w:fldCharType="end"/>
        </w:r>
      </w:hyperlink>
    </w:p>
    <w:p w14:paraId="6AB53850" w14:textId="6E554161" w:rsidR="00500014" w:rsidRDefault="00500014">
      <w:pPr>
        <w:pStyle w:val="TM2"/>
        <w:rPr>
          <w:rFonts w:asciiTheme="minorHAnsi" w:eastAsiaTheme="minorEastAsia" w:hAnsiTheme="minorHAnsi" w:cstheme="minorBidi"/>
          <w:bCs w:val="0"/>
          <w:kern w:val="2"/>
          <w:sz w:val="24"/>
          <w14:ligatures w14:val="standardContextual"/>
        </w:rPr>
      </w:pPr>
      <w:hyperlink w:anchor="_Toc220771219" w:history="1">
        <w:r w:rsidRPr="00867E59">
          <w:rPr>
            <w:rStyle w:val="Lienhypertexte"/>
          </w:rPr>
          <w:t>CHAÎNE D’UNION</w:t>
        </w:r>
        <w:r>
          <w:rPr>
            <w:webHidden/>
          </w:rPr>
          <w:tab/>
        </w:r>
        <w:r>
          <w:rPr>
            <w:webHidden/>
          </w:rPr>
          <w:fldChar w:fldCharType="begin"/>
        </w:r>
        <w:r>
          <w:rPr>
            <w:webHidden/>
          </w:rPr>
          <w:instrText xml:space="preserve"> PAGEREF _Toc220771219 \h </w:instrText>
        </w:r>
        <w:r>
          <w:rPr>
            <w:webHidden/>
          </w:rPr>
        </w:r>
        <w:r>
          <w:rPr>
            <w:webHidden/>
          </w:rPr>
          <w:fldChar w:fldCharType="separate"/>
        </w:r>
        <w:r w:rsidR="0089621E">
          <w:rPr>
            <w:webHidden/>
          </w:rPr>
          <w:t>11</w:t>
        </w:r>
        <w:r>
          <w:rPr>
            <w:webHidden/>
          </w:rPr>
          <w:fldChar w:fldCharType="end"/>
        </w:r>
      </w:hyperlink>
    </w:p>
    <w:p w14:paraId="453E3712" w14:textId="16F501C1" w:rsidR="00500014" w:rsidRDefault="00500014">
      <w:pPr>
        <w:pStyle w:val="TM1"/>
        <w:rPr>
          <w:rFonts w:asciiTheme="minorHAnsi" w:eastAsiaTheme="minorEastAsia" w:hAnsiTheme="minorHAnsi" w:cstheme="minorBidi"/>
          <w:b w:val="0"/>
          <w:bCs w:val="0"/>
          <w:kern w:val="2"/>
          <w:sz w:val="24"/>
          <w14:ligatures w14:val="standardContextual"/>
        </w:rPr>
      </w:pPr>
      <w:hyperlink w:anchor="_Toc220771220" w:history="1">
        <w:r w:rsidRPr="00867E59">
          <w:rPr>
            <w:rStyle w:val="Lienhypertexte"/>
          </w:rPr>
          <w:t>FERMETURE DE LA LOGE</w:t>
        </w:r>
        <w:r>
          <w:rPr>
            <w:webHidden/>
          </w:rPr>
          <w:tab/>
        </w:r>
        <w:r>
          <w:rPr>
            <w:webHidden/>
          </w:rPr>
          <w:fldChar w:fldCharType="begin"/>
        </w:r>
        <w:r>
          <w:rPr>
            <w:webHidden/>
          </w:rPr>
          <w:instrText xml:space="preserve"> PAGEREF _Toc220771220 \h </w:instrText>
        </w:r>
        <w:r>
          <w:rPr>
            <w:webHidden/>
          </w:rPr>
        </w:r>
        <w:r>
          <w:rPr>
            <w:webHidden/>
          </w:rPr>
          <w:fldChar w:fldCharType="separate"/>
        </w:r>
        <w:r w:rsidR="0089621E">
          <w:rPr>
            <w:webHidden/>
          </w:rPr>
          <w:t>12</w:t>
        </w:r>
        <w:r>
          <w:rPr>
            <w:webHidden/>
          </w:rPr>
          <w:fldChar w:fldCharType="end"/>
        </w:r>
      </w:hyperlink>
    </w:p>
    <w:p w14:paraId="7ED3777D" w14:textId="50CE3DCF" w:rsidR="00500014" w:rsidRDefault="00500014">
      <w:pPr>
        <w:pStyle w:val="TM2"/>
        <w:rPr>
          <w:rFonts w:asciiTheme="minorHAnsi" w:eastAsiaTheme="minorEastAsia" w:hAnsiTheme="minorHAnsi" w:cstheme="minorBidi"/>
          <w:bCs w:val="0"/>
          <w:kern w:val="2"/>
          <w:sz w:val="24"/>
          <w14:ligatures w14:val="standardContextual"/>
        </w:rPr>
      </w:pPr>
      <w:hyperlink w:anchor="_Toc220771221" w:history="1">
        <w:r w:rsidRPr="00867E59">
          <w:rPr>
            <w:rStyle w:val="Lienhypertexte"/>
          </w:rPr>
          <w:t>L'ARRÊT DES TRAVAUX ET LA CIRCULATION DES TRONCS</w:t>
        </w:r>
        <w:r>
          <w:rPr>
            <w:webHidden/>
          </w:rPr>
          <w:tab/>
        </w:r>
        <w:r>
          <w:rPr>
            <w:webHidden/>
          </w:rPr>
          <w:fldChar w:fldCharType="begin"/>
        </w:r>
        <w:r>
          <w:rPr>
            <w:webHidden/>
          </w:rPr>
          <w:instrText xml:space="preserve"> PAGEREF _Toc220771221 \h </w:instrText>
        </w:r>
        <w:r>
          <w:rPr>
            <w:webHidden/>
          </w:rPr>
        </w:r>
        <w:r>
          <w:rPr>
            <w:webHidden/>
          </w:rPr>
          <w:fldChar w:fldCharType="separate"/>
        </w:r>
        <w:r w:rsidR="0089621E">
          <w:rPr>
            <w:webHidden/>
          </w:rPr>
          <w:t>12</w:t>
        </w:r>
        <w:r>
          <w:rPr>
            <w:webHidden/>
          </w:rPr>
          <w:fldChar w:fldCharType="end"/>
        </w:r>
      </w:hyperlink>
    </w:p>
    <w:p w14:paraId="119C0155" w14:textId="33F865DA" w:rsidR="00500014" w:rsidRDefault="00500014">
      <w:pPr>
        <w:pStyle w:val="TM2"/>
        <w:rPr>
          <w:rFonts w:asciiTheme="minorHAnsi" w:eastAsiaTheme="minorEastAsia" w:hAnsiTheme="minorHAnsi" w:cstheme="minorBidi"/>
          <w:bCs w:val="0"/>
          <w:kern w:val="2"/>
          <w:sz w:val="24"/>
          <w14:ligatures w14:val="standardContextual"/>
        </w:rPr>
      </w:pPr>
      <w:hyperlink w:anchor="_Toc220771222" w:history="1">
        <w:r w:rsidRPr="00867E59">
          <w:rPr>
            <w:rStyle w:val="Lienhypertexte"/>
          </w:rPr>
          <w:t>EFFAÇAGE DE LA LOGE</w:t>
        </w:r>
        <w:r>
          <w:rPr>
            <w:webHidden/>
          </w:rPr>
          <w:tab/>
        </w:r>
        <w:r>
          <w:rPr>
            <w:webHidden/>
          </w:rPr>
          <w:fldChar w:fldCharType="begin"/>
        </w:r>
        <w:r>
          <w:rPr>
            <w:webHidden/>
          </w:rPr>
          <w:instrText xml:space="preserve"> PAGEREF _Toc220771222 \h </w:instrText>
        </w:r>
        <w:r>
          <w:rPr>
            <w:webHidden/>
          </w:rPr>
        </w:r>
        <w:r>
          <w:rPr>
            <w:webHidden/>
          </w:rPr>
          <w:fldChar w:fldCharType="separate"/>
        </w:r>
        <w:r w:rsidR="0089621E">
          <w:rPr>
            <w:webHidden/>
          </w:rPr>
          <w:t>14</w:t>
        </w:r>
        <w:r>
          <w:rPr>
            <w:webHidden/>
          </w:rPr>
          <w:fldChar w:fldCharType="end"/>
        </w:r>
      </w:hyperlink>
    </w:p>
    <w:p w14:paraId="28EBC45D" w14:textId="4486D021" w:rsidR="00500014" w:rsidRDefault="00500014">
      <w:pPr>
        <w:pStyle w:val="TM2"/>
        <w:rPr>
          <w:rFonts w:asciiTheme="minorHAnsi" w:eastAsiaTheme="minorEastAsia" w:hAnsiTheme="minorHAnsi" w:cstheme="minorBidi"/>
          <w:bCs w:val="0"/>
          <w:kern w:val="2"/>
          <w:sz w:val="24"/>
          <w14:ligatures w14:val="standardContextual"/>
        </w:rPr>
      </w:pPr>
      <w:hyperlink w:anchor="_Toc220771223" w:history="1">
        <w:r w:rsidRPr="00867E59">
          <w:rPr>
            <w:rStyle w:val="Lienhypertexte"/>
          </w:rPr>
          <w:t>FERMETURE DE LA LOGE DE MAÎTRES</w:t>
        </w:r>
        <w:r>
          <w:rPr>
            <w:webHidden/>
          </w:rPr>
          <w:tab/>
        </w:r>
        <w:r>
          <w:rPr>
            <w:webHidden/>
          </w:rPr>
          <w:fldChar w:fldCharType="begin"/>
        </w:r>
        <w:r>
          <w:rPr>
            <w:webHidden/>
          </w:rPr>
          <w:instrText xml:space="preserve"> PAGEREF _Toc220771223 \h </w:instrText>
        </w:r>
        <w:r>
          <w:rPr>
            <w:webHidden/>
          </w:rPr>
        </w:r>
        <w:r>
          <w:rPr>
            <w:webHidden/>
          </w:rPr>
          <w:fldChar w:fldCharType="separate"/>
        </w:r>
        <w:r w:rsidR="0089621E">
          <w:rPr>
            <w:webHidden/>
          </w:rPr>
          <w:t>15</w:t>
        </w:r>
        <w:r>
          <w:rPr>
            <w:webHidden/>
          </w:rPr>
          <w:fldChar w:fldCharType="end"/>
        </w:r>
      </w:hyperlink>
    </w:p>
    <w:p w14:paraId="71E0D621" w14:textId="77D8FD3F" w:rsidR="008718B5" w:rsidRDefault="00DD302A" w:rsidP="008718B5">
      <w:pPr>
        <w:pStyle w:val="Default"/>
        <w:jc w:val="center"/>
        <w:rPr>
          <w:rFonts w:ascii="DINPro-Bold" w:hAnsi="DINPro-Bold"/>
          <w:b/>
          <w:bCs/>
          <w:noProof/>
          <w:color w:val="auto"/>
          <w:spacing w:val="4"/>
          <w:sz w:val="22"/>
          <w:szCs w:val="22"/>
        </w:rPr>
      </w:pPr>
      <w:r>
        <w:rPr>
          <w:rFonts w:ascii="DINPro-Bold" w:hAnsi="DINPro-Bold"/>
          <w:b/>
          <w:bCs/>
          <w:noProof/>
          <w:color w:val="auto"/>
          <w:spacing w:val="4"/>
          <w:sz w:val="22"/>
          <w:szCs w:val="22"/>
        </w:rPr>
        <w:fldChar w:fldCharType="end"/>
      </w:r>
    </w:p>
    <w:p w14:paraId="7A630B6B" w14:textId="08953886" w:rsidR="008718B5" w:rsidRDefault="008718B5">
      <w:pPr>
        <w:kinsoku/>
        <w:spacing w:after="0" w:line="240" w:lineRule="auto"/>
        <w:ind w:firstLine="0"/>
        <w:jc w:val="left"/>
        <w:rPr>
          <w:rFonts w:ascii="DINPro-Bold" w:hAnsi="DINPro-Bold"/>
          <w:b/>
          <w:bCs/>
          <w:noProof/>
          <w:spacing w:val="4"/>
          <w:w w:val="100"/>
          <w:szCs w:val="22"/>
        </w:rPr>
      </w:pPr>
      <w:r>
        <w:rPr>
          <w:rFonts w:ascii="DINPro-Bold" w:hAnsi="DINPro-Bold"/>
          <w:b/>
          <w:bCs/>
          <w:noProof/>
          <w:spacing w:val="4"/>
          <w:szCs w:val="22"/>
        </w:rPr>
        <w:br w:type="page"/>
      </w:r>
    </w:p>
    <w:p w14:paraId="5FA6349C" w14:textId="77777777" w:rsidR="008718B5" w:rsidRDefault="008718B5" w:rsidP="008718B5">
      <w:pPr>
        <w:pStyle w:val="Default"/>
        <w:jc w:val="center"/>
        <w:rPr>
          <w:rFonts w:ascii="DINPro-Bold" w:hAnsi="DINPro-Bold"/>
          <w:b/>
          <w:bCs/>
          <w:noProof/>
          <w:color w:val="auto"/>
          <w:spacing w:val="4"/>
          <w:sz w:val="22"/>
          <w:szCs w:val="22"/>
        </w:rPr>
      </w:pPr>
    </w:p>
    <w:p w14:paraId="249FD7FC" w14:textId="77777777" w:rsidR="007F608C" w:rsidRPr="007F608C" w:rsidRDefault="007F608C" w:rsidP="007F608C">
      <w:pPr>
        <w:pStyle w:val="Titre1"/>
      </w:pPr>
      <w:bookmarkStart w:id="3" w:name="_Toc220771208"/>
      <w:r w:rsidRPr="007F608C">
        <w:t>ACCESSOIRES POUR LA LOGE DE MAÎTRES</w:t>
      </w:r>
      <w:bookmarkEnd w:id="3"/>
    </w:p>
    <w:p w14:paraId="71E72321" w14:textId="77777777" w:rsidR="007F608C" w:rsidRPr="007F608C" w:rsidRDefault="007F608C" w:rsidP="00500014">
      <w:pPr>
        <w:pStyle w:val="Listes"/>
      </w:pPr>
      <w:r w:rsidRPr="007F608C">
        <w:t>Une Équerre</w:t>
      </w:r>
    </w:p>
    <w:p w14:paraId="4B3BACA3" w14:textId="77777777" w:rsidR="007F608C" w:rsidRPr="007F608C" w:rsidRDefault="007F608C" w:rsidP="00500014">
      <w:pPr>
        <w:pStyle w:val="Listes"/>
      </w:pPr>
      <w:r w:rsidRPr="007F608C">
        <w:t>Un Compas</w:t>
      </w:r>
    </w:p>
    <w:p w14:paraId="4B5AC899" w14:textId="77777777" w:rsidR="007F608C" w:rsidRPr="007F608C" w:rsidRDefault="007F608C" w:rsidP="00500014">
      <w:pPr>
        <w:pStyle w:val="Listes"/>
      </w:pPr>
      <w:r w:rsidRPr="007F608C">
        <w:t xml:space="preserve">Le Livre de la Maçonnerie Symbolique (Constitutions d'Anderson de 1723) </w:t>
      </w:r>
    </w:p>
    <w:p w14:paraId="74CE782F" w14:textId="77777777" w:rsidR="007F608C" w:rsidRPr="007F608C" w:rsidRDefault="007F608C" w:rsidP="00500014">
      <w:pPr>
        <w:pStyle w:val="Listes"/>
      </w:pPr>
      <w:r w:rsidRPr="007F608C">
        <w:t xml:space="preserve">Le Livre de la Constitution et du Règlement Général de l'Obédience </w:t>
      </w:r>
    </w:p>
    <w:p w14:paraId="2FE5A4C7" w14:textId="77777777" w:rsidR="007F608C" w:rsidRPr="007F608C" w:rsidRDefault="007F608C" w:rsidP="00500014">
      <w:pPr>
        <w:pStyle w:val="Listes"/>
      </w:pPr>
      <w:r w:rsidRPr="007F608C">
        <w:t xml:space="preserve">Trois chandeliers à trois bougies disposées en étoile ou trois fois trois bougeoirs disposés sur des supports en bois en forme de triangle. </w:t>
      </w:r>
    </w:p>
    <w:p w14:paraId="17EF29F5" w14:textId="77777777" w:rsidR="007F608C" w:rsidRPr="007F608C" w:rsidRDefault="007F608C" w:rsidP="00500014">
      <w:pPr>
        <w:pStyle w:val="Listes"/>
      </w:pPr>
      <w:r w:rsidRPr="007F608C">
        <w:t xml:space="preserve">Trois fois trois bougies de couleur rouge. </w:t>
      </w:r>
    </w:p>
    <w:p w14:paraId="4D29504E" w14:textId="77777777" w:rsidR="007F608C" w:rsidRPr="007F608C" w:rsidRDefault="007F608C" w:rsidP="00500014">
      <w:pPr>
        <w:pStyle w:val="Listes"/>
      </w:pPr>
      <w:r w:rsidRPr="007F608C">
        <w:t xml:space="preserve">Un Tison </w:t>
      </w:r>
    </w:p>
    <w:p w14:paraId="44FA91EF" w14:textId="77777777" w:rsidR="007F608C" w:rsidRPr="007F608C" w:rsidRDefault="007F608C" w:rsidP="00500014">
      <w:pPr>
        <w:pStyle w:val="Listes"/>
      </w:pPr>
      <w:r w:rsidRPr="007F608C">
        <w:t xml:space="preserve">Un Flambeau </w:t>
      </w:r>
    </w:p>
    <w:p w14:paraId="5BBD503E" w14:textId="77777777" w:rsidR="007F608C" w:rsidRPr="007F608C" w:rsidRDefault="007F608C" w:rsidP="00500014">
      <w:pPr>
        <w:pStyle w:val="Listes"/>
      </w:pPr>
      <w:r w:rsidRPr="007F608C">
        <w:t>Un Glaive (Expert)</w:t>
      </w:r>
    </w:p>
    <w:p w14:paraId="08BC533D" w14:textId="77777777" w:rsidR="007F608C" w:rsidRPr="007F608C" w:rsidRDefault="007F608C" w:rsidP="00500014">
      <w:pPr>
        <w:pStyle w:val="Listes"/>
      </w:pPr>
      <w:r w:rsidRPr="007F608C">
        <w:t xml:space="preserve">Une Epée (Couvreur) </w:t>
      </w:r>
    </w:p>
    <w:p w14:paraId="3BD1F02D" w14:textId="77777777" w:rsidR="007F608C" w:rsidRPr="007F608C" w:rsidRDefault="007F608C" w:rsidP="00500014">
      <w:pPr>
        <w:pStyle w:val="Listes"/>
      </w:pPr>
      <w:r w:rsidRPr="007F608C">
        <w:t xml:space="preserve">Une Epée flamboyante (Très Respectable Maître) </w:t>
      </w:r>
    </w:p>
    <w:p w14:paraId="7FF7BDD8" w14:textId="77777777" w:rsidR="007F608C" w:rsidRPr="007F608C" w:rsidRDefault="007F608C" w:rsidP="00500014">
      <w:pPr>
        <w:pStyle w:val="Listes"/>
      </w:pPr>
      <w:r w:rsidRPr="007F608C">
        <w:t xml:space="preserve">Trois Maillets </w:t>
      </w:r>
    </w:p>
    <w:p w14:paraId="5E3AFCF4" w14:textId="77777777" w:rsidR="007F608C" w:rsidRPr="007F608C" w:rsidRDefault="007F608C" w:rsidP="00500014">
      <w:pPr>
        <w:pStyle w:val="Listes"/>
      </w:pPr>
      <w:r w:rsidRPr="007F608C">
        <w:t xml:space="preserve">Une Canne des cérémonies </w:t>
      </w:r>
    </w:p>
    <w:p w14:paraId="180715A7" w14:textId="77777777" w:rsidR="007F608C" w:rsidRPr="007F608C" w:rsidRDefault="007F608C" w:rsidP="00500014">
      <w:pPr>
        <w:pStyle w:val="Listes"/>
      </w:pPr>
      <w:r w:rsidRPr="007F608C">
        <w:t xml:space="preserve">Un Sac aux Propositions </w:t>
      </w:r>
    </w:p>
    <w:p w14:paraId="62D6688E" w14:textId="77777777" w:rsidR="007F608C" w:rsidRPr="007F608C" w:rsidRDefault="007F608C" w:rsidP="00500014">
      <w:pPr>
        <w:pStyle w:val="Listes"/>
      </w:pPr>
      <w:r w:rsidRPr="007F608C">
        <w:t xml:space="preserve">Un Tronc de la Solidarité </w:t>
      </w:r>
    </w:p>
    <w:p w14:paraId="5675F4F6" w14:textId="77777777" w:rsidR="007F608C" w:rsidRPr="007F608C" w:rsidRDefault="007F608C" w:rsidP="00500014">
      <w:pPr>
        <w:pStyle w:val="Listes"/>
      </w:pPr>
      <w:r w:rsidRPr="007F608C">
        <w:t xml:space="preserve">Un Livre des Chantiers </w:t>
      </w:r>
    </w:p>
    <w:p w14:paraId="0643785B" w14:textId="77777777" w:rsidR="007F608C" w:rsidRPr="007F608C" w:rsidRDefault="007F608C" w:rsidP="00500014">
      <w:pPr>
        <w:pStyle w:val="Listes"/>
      </w:pPr>
      <w:r w:rsidRPr="007F608C">
        <w:t xml:space="preserve">Un Livre d'Architecture </w:t>
      </w:r>
    </w:p>
    <w:p w14:paraId="656CFF9E" w14:textId="77777777" w:rsidR="007F608C" w:rsidRPr="007F608C" w:rsidRDefault="007F608C" w:rsidP="00500014">
      <w:pPr>
        <w:pStyle w:val="Listes"/>
      </w:pPr>
      <w:r w:rsidRPr="007F608C">
        <w:t xml:space="preserve">Trois rituels de Loge de Maîtres </w:t>
      </w:r>
    </w:p>
    <w:p w14:paraId="219731F5" w14:textId="77777777" w:rsidR="007F608C" w:rsidRPr="007F608C" w:rsidRDefault="007F608C" w:rsidP="00500014">
      <w:pPr>
        <w:pStyle w:val="Listes"/>
      </w:pPr>
      <w:r w:rsidRPr="007F608C">
        <w:t xml:space="preserve">Un Tapis de Loge du grade de Maître </w:t>
      </w:r>
    </w:p>
    <w:p w14:paraId="40644A83" w14:textId="77777777" w:rsidR="007F608C" w:rsidRPr="007F608C" w:rsidRDefault="007F608C" w:rsidP="00500014">
      <w:pPr>
        <w:pStyle w:val="Listes"/>
      </w:pPr>
      <w:r w:rsidRPr="007F608C">
        <w:t xml:space="preserve">Une branche d'Acacia </w:t>
      </w:r>
    </w:p>
    <w:p w14:paraId="628B5A81" w14:textId="77777777" w:rsidR="007F608C" w:rsidRPr="007F608C" w:rsidRDefault="007F608C" w:rsidP="00500014">
      <w:pPr>
        <w:pStyle w:val="Listes"/>
      </w:pPr>
      <w:r w:rsidRPr="007F608C">
        <w:t xml:space="preserve">Un Crâne humain </w:t>
      </w:r>
    </w:p>
    <w:p w14:paraId="171BFBAE" w14:textId="77777777" w:rsidR="007F608C" w:rsidRPr="007F608C" w:rsidRDefault="007F608C" w:rsidP="00500014">
      <w:pPr>
        <w:pStyle w:val="Listes"/>
      </w:pPr>
      <w:r w:rsidRPr="007F608C">
        <w:t xml:space="preserve">Une Planche à Graver </w:t>
      </w:r>
    </w:p>
    <w:p w14:paraId="2792FC82" w14:textId="77777777" w:rsidR="007F608C" w:rsidRPr="007F608C" w:rsidRDefault="007F608C" w:rsidP="00500014">
      <w:pPr>
        <w:pStyle w:val="Listes"/>
      </w:pPr>
      <w:r w:rsidRPr="007F608C">
        <w:t xml:space="preserve">Le cas échéant, un chandelier à trois branches pour la réception du Grand Maître. </w:t>
      </w:r>
    </w:p>
    <w:p w14:paraId="4CEDC6D7" w14:textId="77777777" w:rsidR="007F608C" w:rsidRPr="007F608C" w:rsidRDefault="007F608C" w:rsidP="007F608C">
      <w:pPr>
        <w:rPr>
          <w:rFonts w:cs="DINPro-Black"/>
          <w:bCs/>
          <w:caps/>
          <w:spacing w:val="-6"/>
          <w:kern w:val="32"/>
          <w:sz w:val="36"/>
          <w:szCs w:val="36"/>
        </w:rPr>
      </w:pPr>
    </w:p>
    <w:p w14:paraId="58F2081C" w14:textId="77777777" w:rsidR="007F608C" w:rsidRPr="007F608C" w:rsidRDefault="007F608C" w:rsidP="007F608C">
      <w:pPr>
        <w:rPr>
          <w:rFonts w:cs="DINPro-Black"/>
          <w:bCs/>
          <w:caps/>
          <w:spacing w:val="-6"/>
          <w:kern w:val="32"/>
          <w:sz w:val="36"/>
          <w:szCs w:val="36"/>
        </w:rPr>
      </w:pPr>
      <w:bookmarkStart w:id="4" w:name="_Toc348728746"/>
      <w:bookmarkStart w:id="5" w:name="_Toc348728784"/>
      <w:bookmarkStart w:id="6" w:name="_Toc117686846"/>
      <w:bookmarkStart w:id="7" w:name="OLE_LINK815"/>
      <w:bookmarkStart w:id="8" w:name="OLE_LINK816"/>
      <w:bookmarkStart w:id="9" w:name="_Hlk43314126"/>
    </w:p>
    <w:p w14:paraId="582E0A7D" w14:textId="77777777" w:rsidR="007F608C" w:rsidRPr="007F608C" w:rsidRDefault="007F608C" w:rsidP="007F608C">
      <w:pPr>
        <w:rPr>
          <w:rFonts w:cs="DINPro-Black"/>
          <w:b/>
          <w:bCs/>
          <w:caps/>
          <w:spacing w:val="-6"/>
          <w:kern w:val="32"/>
          <w:sz w:val="36"/>
          <w:szCs w:val="36"/>
        </w:rPr>
      </w:pPr>
    </w:p>
    <w:p w14:paraId="795541F6" w14:textId="77777777" w:rsidR="007F608C" w:rsidRPr="007F608C" w:rsidRDefault="007F608C" w:rsidP="007F608C">
      <w:pPr>
        <w:rPr>
          <w:rFonts w:cs="DINPro-Black"/>
          <w:b/>
          <w:bCs/>
          <w:caps/>
          <w:spacing w:val="-6"/>
          <w:kern w:val="32"/>
          <w:sz w:val="36"/>
          <w:szCs w:val="36"/>
        </w:rPr>
      </w:pPr>
    </w:p>
    <w:p w14:paraId="56D0716D" w14:textId="77777777" w:rsidR="007F608C" w:rsidRPr="007F608C" w:rsidRDefault="007F608C" w:rsidP="007F608C">
      <w:pPr>
        <w:rPr>
          <w:rFonts w:cs="DINPro-Black"/>
          <w:b/>
          <w:bCs/>
          <w:caps/>
          <w:spacing w:val="-6"/>
          <w:kern w:val="32"/>
          <w:sz w:val="36"/>
          <w:szCs w:val="36"/>
        </w:rPr>
        <w:sectPr w:rsidR="007F608C" w:rsidRPr="007F608C" w:rsidSect="007F608C">
          <w:headerReference w:type="default" r:id="rId10"/>
          <w:footerReference w:type="default" r:id="rId11"/>
          <w:pgSz w:w="11907" w:h="16840" w:code="9"/>
          <w:pgMar w:top="1440" w:right="1080" w:bottom="1440" w:left="1080" w:header="567" w:footer="567" w:gutter="0"/>
          <w:cols w:space="708"/>
          <w:titlePg/>
          <w:docGrid w:linePitch="360"/>
        </w:sectPr>
      </w:pPr>
    </w:p>
    <w:p w14:paraId="159C5491" w14:textId="77777777" w:rsidR="007F608C" w:rsidRPr="007F608C" w:rsidRDefault="007F608C" w:rsidP="007F608C">
      <w:pPr>
        <w:pStyle w:val="Titre1"/>
      </w:pPr>
      <w:bookmarkStart w:id="10" w:name="_Toc152769113"/>
      <w:bookmarkStart w:id="11" w:name="_Toc161754966"/>
      <w:bookmarkStart w:id="12" w:name="_Toc220771209"/>
      <w:r w:rsidRPr="007F608C">
        <w:lastRenderedPageBreak/>
        <w:t>OUVERTURE DE LA LOGE SYMBOLIQUE</w:t>
      </w:r>
      <w:bookmarkEnd w:id="4"/>
      <w:bookmarkEnd w:id="5"/>
      <w:bookmarkEnd w:id="6"/>
      <w:bookmarkEnd w:id="10"/>
      <w:bookmarkEnd w:id="11"/>
      <w:bookmarkEnd w:id="12"/>
    </w:p>
    <w:p w14:paraId="2964FCB8" w14:textId="34006787" w:rsidR="007F608C" w:rsidRPr="007F608C" w:rsidRDefault="007F608C" w:rsidP="007F608C">
      <w:pPr>
        <w:pStyle w:val="Titre2"/>
      </w:pPr>
      <w:bookmarkStart w:id="13" w:name="_Toc348728747"/>
      <w:bookmarkStart w:id="14" w:name="_Toc348728785"/>
      <w:bookmarkStart w:id="15" w:name="_Toc117686847"/>
      <w:bookmarkStart w:id="16" w:name="_Toc152769114"/>
      <w:bookmarkStart w:id="17" w:name="_Toc161754967"/>
      <w:bookmarkStart w:id="18" w:name="_Toc220771210"/>
      <w:r w:rsidRPr="007F608C">
        <w:t>LES FONDATIONS DE LA LOGE</w:t>
      </w:r>
      <w:bookmarkEnd w:id="13"/>
      <w:bookmarkEnd w:id="14"/>
      <w:bookmarkEnd w:id="15"/>
      <w:bookmarkEnd w:id="16"/>
      <w:bookmarkEnd w:id="17"/>
      <w:bookmarkEnd w:id="18"/>
    </w:p>
    <w:p w14:paraId="223FE19B" w14:textId="77777777" w:rsidR="007F608C" w:rsidRPr="007F608C" w:rsidRDefault="007F608C" w:rsidP="005E5CA4">
      <w:pPr>
        <w:pStyle w:val="Informationnonlue"/>
      </w:pPr>
      <w:r w:rsidRPr="007F608C">
        <w:t>Tous les Frères et Sœurs sont décorés du Tablier de Maître, des Gants blancs, du Cordon de Maître ou du Sautoir de l'Office.</w:t>
      </w:r>
    </w:p>
    <w:p w14:paraId="07BECB15" w14:textId="77777777" w:rsidR="007F608C" w:rsidRPr="007F608C" w:rsidRDefault="007F608C" w:rsidP="005E5CA4">
      <w:pPr>
        <w:pStyle w:val="Informationnonlue"/>
      </w:pPr>
      <w:r w:rsidRPr="007F608C">
        <w:t>Tous les plateaux des Officiers sont recouverts d'un drap noir, si possible, parsemé de larmes d'argent. Les murs du Temple sont décorés de tentures noires, si possible, également ornées de lames d'argent.</w:t>
      </w:r>
    </w:p>
    <w:p w14:paraId="3D819AF4" w14:textId="77777777" w:rsidR="007F608C" w:rsidRPr="007F608C" w:rsidRDefault="007F608C" w:rsidP="005E5CA4">
      <w:pPr>
        <w:pStyle w:val="Informationnonlue"/>
      </w:pPr>
      <w:r w:rsidRPr="007F608C">
        <w:t>Sur le plateau du Très Respectable Maître, un chandelier à trois bougies disposées en étoile ou confectionné à l'aide d'un triangle équilatéral en bois sur lequel sont posés trois bougeoirs formant triangle. Les bougies sont de couleur rouge. Deux chandeliers identiques sont placés sur les plateaux des deux Surveillants.</w:t>
      </w:r>
    </w:p>
    <w:p w14:paraId="30225091" w14:textId="77777777" w:rsidR="007F608C" w:rsidRPr="007F608C" w:rsidRDefault="007F608C" w:rsidP="005E5CA4">
      <w:pPr>
        <w:pStyle w:val="Informationnonlue"/>
      </w:pPr>
      <w:r w:rsidRPr="007F608C">
        <w:t>Le Tison allumé est placé sur le plateau du 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xml:space="preserve">. Une branche d'Acacia et un Crâne humain sont placés à main droite du </w:t>
      </w:r>
      <w:bookmarkStart w:id="19" w:name="_Hlk161593436"/>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bookmarkEnd w:id="19"/>
      <w:r w:rsidRPr="007F608C">
        <w:t>.</w:t>
      </w:r>
    </w:p>
    <w:p w14:paraId="2F79A0EB" w14:textId="77777777" w:rsidR="007F608C" w:rsidRPr="007F608C" w:rsidRDefault="007F608C" w:rsidP="005E5CA4">
      <w:pPr>
        <w:pStyle w:val="Informationnonlue"/>
      </w:pPr>
      <w:r w:rsidRPr="007F608C">
        <w:t>Sur un plateau annexe à celui du 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l'Équerre, le Compas et le Livre de la Maçonnerie Symbolique (Constitutions d'Anderson de 1723), sont disposés irrégulièrement.</w:t>
      </w:r>
    </w:p>
    <w:bookmarkStart w:id="20" w:name="_Hlk43314471"/>
    <w:p w14:paraId="681F33D5" w14:textId="77777777" w:rsidR="007F608C" w:rsidRPr="007F608C" w:rsidRDefault="003F3387" w:rsidP="00500014">
      <w:pPr>
        <w:jc w:val="center"/>
        <w:rPr>
          <w:rFonts w:cs="DINPro-Black"/>
          <w:bCs/>
          <w:caps/>
          <w:spacing w:val="-6"/>
          <w:kern w:val="32"/>
          <w:sz w:val="36"/>
          <w:szCs w:val="36"/>
        </w:rPr>
      </w:pPr>
      <w:r w:rsidRPr="007F608C">
        <w:rPr>
          <w:rFonts w:cs="DINPro-Black"/>
          <w:caps/>
          <w:noProof/>
          <w:spacing w:val="-6"/>
          <w:kern w:val="32"/>
          <w:sz w:val="36"/>
          <w:szCs w:val="36"/>
        </w:rPr>
        <w:object w:dxaOrig="1128" w:dyaOrig="1056" w14:anchorId="6BBCF7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alt="Une image contenant capture d’écran, ligne, typographie&#10;&#10;Le contenu généré par l’IA peut être incorrect." style="width:28.45pt;height:25.95pt;mso-width-percent:0;mso-height-percent:0;mso-position-vertical:absolute;mso-width-percent:0;mso-height-percent:0" o:ole="">
            <v:imagedata r:id="rId12" o:title=""/>
          </v:shape>
          <o:OLEObject Type="Embed" ProgID="PBrush" ShapeID="_x0000_i1038" DrawAspect="Content" ObjectID="_1831384272" r:id="rId13"/>
        </w:object>
      </w:r>
      <w:r w:rsidR="007F608C" w:rsidRPr="007F608C">
        <w:rPr>
          <w:rFonts w:cs="DINPro-Black"/>
          <w:bCs/>
          <w:caps/>
          <w:spacing w:val="-6"/>
          <w:kern w:val="32"/>
          <w:sz w:val="36"/>
          <w:szCs w:val="36"/>
        </w:rPr>
        <w:tab/>
        <w:t>Musique d’accueil</w:t>
      </w:r>
      <w:r w:rsidR="007F608C" w:rsidRPr="007F608C">
        <w:rPr>
          <w:rFonts w:cs="DINPro-Black"/>
          <w:bCs/>
          <w:caps/>
          <w:spacing w:val="-6"/>
          <w:kern w:val="32"/>
          <w:sz w:val="36"/>
          <w:szCs w:val="36"/>
        </w:rPr>
        <w:tab/>
      </w:r>
      <w:r w:rsidR="007F608C" w:rsidRPr="007F608C">
        <w:rPr>
          <w:rFonts w:cs="DINPro-Black"/>
          <w:bCs/>
          <w:caps/>
          <w:spacing w:val="-6"/>
          <w:kern w:val="32"/>
          <w:sz w:val="36"/>
          <w:szCs w:val="36"/>
        </w:rPr>
        <w:tab/>
      </w:r>
      <w:r w:rsidRPr="007F608C">
        <w:rPr>
          <w:rFonts w:cs="DINPro-Black"/>
          <w:caps/>
          <w:noProof/>
          <w:spacing w:val="-6"/>
          <w:kern w:val="32"/>
          <w:sz w:val="36"/>
          <w:szCs w:val="36"/>
        </w:rPr>
        <w:object w:dxaOrig="1140" w:dyaOrig="1032" w14:anchorId="5BF3BED7">
          <v:shape id="_x0000_i1037" type="#_x0000_t75" alt="Une image contenant ligne&#10;&#10;Le contenu généré par l’IA peut être incorrect." style="width:28.45pt;height:27.65pt;mso-width-percent:0;mso-height-percent:0;mso-width-percent:0;mso-height-percent:0" o:ole="">
            <v:imagedata r:id="rId14" o:title=""/>
          </v:shape>
          <o:OLEObject Type="Embed" ProgID="PBrush" ShapeID="_x0000_i1037" DrawAspect="Content" ObjectID="_1831384273" r:id="rId15"/>
        </w:object>
      </w:r>
    </w:p>
    <w:bookmarkEnd w:id="20"/>
    <w:p w14:paraId="101451C4" w14:textId="77777777" w:rsidR="007F608C" w:rsidRPr="007F608C" w:rsidRDefault="007F608C" w:rsidP="005E5CA4">
      <w:pPr>
        <w:pStyle w:val="Indicationscourtes"/>
      </w:pPr>
      <w:r w:rsidRPr="007F608C">
        <w:t>Les participants à la tenue prennent place.</w:t>
      </w:r>
    </w:p>
    <w:p w14:paraId="235C1924" w14:textId="77777777" w:rsidR="00500014" w:rsidRDefault="007F608C" w:rsidP="00500014">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76918871" w14:textId="04008788" w:rsidR="007F608C" w:rsidRPr="007F608C" w:rsidRDefault="007F608C" w:rsidP="005E5CA4">
      <w:pPr>
        <w:rPr>
          <w:i/>
          <w:iCs/>
        </w:rPr>
      </w:pPr>
      <w:r w:rsidRPr="007F608C">
        <w:t>Vénérables Maîtres, avant de débuter nos travaux, nous allons procéder à un tour de présentation en commençant par le Vénérable Maître Orateur. Vous vous lèverez successivement et déclinerez vos prénoms et noms. Chaque Vénérable Maître passant voudra bien indiquer le nom de sa Loge, son Orient et l'Obédience à laquelle elle est rattachée. Nous ne sommes pas à l'ordre.</w:t>
      </w:r>
    </w:p>
    <w:p w14:paraId="482C58C0" w14:textId="77777777" w:rsidR="007F608C" w:rsidRPr="007F608C" w:rsidRDefault="007F608C" w:rsidP="005E5CA4">
      <w:pPr>
        <w:rPr>
          <w:i/>
          <w:iCs/>
        </w:rPr>
      </w:pPr>
      <w:r w:rsidRPr="007F608C">
        <w:rPr>
          <w:i/>
          <w:iCs/>
        </w:rPr>
        <w:t>Le tour de présentation s’étant achevé par le Très Respectable Maître :</w:t>
      </w:r>
    </w:p>
    <w:p w14:paraId="0D299037" w14:textId="35B4436B" w:rsidR="005E5CA4" w:rsidRDefault="007F608C" w:rsidP="005E5CA4">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6855A7C5" w14:textId="37212231" w:rsidR="007F608C" w:rsidRPr="007F608C" w:rsidRDefault="007F608C" w:rsidP="005E5CA4">
      <w:r w:rsidRPr="007F608C">
        <w:sym w:font="Wingdings" w:char="F06C"/>
      </w:r>
      <w:r w:rsidRPr="007F608C">
        <w:t xml:space="preserve">  Debout, Vénérables Maîtres.</w:t>
      </w:r>
    </w:p>
    <w:p w14:paraId="39123198" w14:textId="77777777" w:rsidR="007F608C" w:rsidRPr="007F608C" w:rsidRDefault="007F608C" w:rsidP="005E5CA4">
      <w:pPr>
        <w:rPr>
          <w:i/>
          <w:iCs/>
        </w:rPr>
      </w:pPr>
      <w:r w:rsidRPr="007F608C">
        <w:rPr>
          <w:i/>
          <w:iCs/>
        </w:rPr>
        <w:t>Les Frères et les Sœurs se lèvent et se tiennent devant leurs places.</w:t>
      </w:r>
    </w:p>
    <w:p w14:paraId="03DDC480" w14:textId="77777777" w:rsidR="005E5CA4" w:rsidRDefault="007F608C" w:rsidP="005E5CA4">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0A0565D2" w14:textId="6CA4A869" w:rsidR="007F608C" w:rsidRPr="007F608C" w:rsidRDefault="007F608C" w:rsidP="005E5CA4">
      <w:r w:rsidRPr="007F608C">
        <w:t>Je vous invite à vous rassembler et à vous unir à moi pour l'ouverture de la Loge de Maîtres.</w:t>
      </w:r>
    </w:p>
    <w:p w14:paraId="0C1FD55A" w14:textId="78656CEF" w:rsidR="007F608C" w:rsidRPr="007F608C" w:rsidRDefault="007F608C" w:rsidP="005E5CA4">
      <w:pPr>
        <w:pStyle w:val="Informationnonlue"/>
        <w:ind w:left="2836"/>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r w:rsidR="005E5CA4">
        <w:t xml:space="preserve"> frappe un coup de maillet </w:t>
      </w:r>
      <w:r w:rsidR="005E5CA4">
        <w:tab/>
      </w:r>
      <w:r w:rsidRPr="007F608C">
        <w:sym w:font="Wingdings" w:char="F06C"/>
      </w:r>
    </w:p>
    <w:p w14:paraId="3C4889AE" w14:textId="175A169F" w:rsidR="007F608C" w:rsidRPr="007F608C" w:rsidRDefault="007F608C" w:rsidP="005E5CA4">
      <w:pPr>
        <w:pStyle w:val="Informationnonlue"/>
        <w:ind w:left="2836"/>
      </w:pPr>
      <w:bookmarkStart w:id="21" w:name="OLE_LINK13"/>
      <w:bookmarkStart w:id="22" w:name="OLE_LINK14"/>
      <w:r w:rsidRPr="007F608C">
        <w:t>1</w:t>
      </w:r>
      <w:r w:rsidRPr="007F608C">
        <w:rPr>
          <w:vertAlign w:val="superscript"/>
        </w:rPr>
        <w:t>er</w:t>
      </w:r>
      <w:r w:rsidRPr="007F608C">
        <w:t xml:space="preserve"> Surv</w:t>
      </w:r>
      <w:r w:rsidRPr="007F608C">
        <w:rPr>
          <w:rFonts w:ascii="Cambria Math" w:hAnsi="Cambria Math" w:cs="Cambria Math"/>
        </w:rPr>
        <w:t>∴</w:t>
      </w:r>
      <w:r w:rsidRPr="007F608C">
        <w:t> </w:t>
      </w:r>
      <w:bookmarkEnd w:id="21"/>
      <w:bookmarkEnd w:id="22"/>
      <w:r w:rsidR="005E5CA4">
        <w:t>frappe un coup de maillet</w:t>
      </w:r>
      <w:r w:rsidRPr="007F608C">
        <w:tab/>
      </w:r>
      <w:r w:rsidRPr="007F608C">
        <w:sym w:font="Wingdings" w:char="F06C"/>
      </w:r>
    </w:p>
    <w:p w14:paraId="45D6A397" w14:textId="29971635" w:rsidR="007F608C" w:rsidRPr="007F608C" w:rsidRDefault="007F608C" w:rsidP="005E5CA4">
      <w:pPr>
        <w:pStyle w:val="Informationnonlue"/>
        <w:ind w:left="2836"/>
      </w:pPr>
      <w:bookmarkStart w:id="23" w:name="OLE_LINK17"/>
      <w:bookmarkStart w:id="24" w:name="OLE_LINK18"/>
      <w:r w:rsidRPr="007F608C">
        <w:t>2</w:t>
      </w:r>
      <w:r w:rsidRPr="007F608C">
        <w:rPr>
          <w:vertAlign w:val="superscript"/>
        </w:rPr>
        <w:t>ème</w:t>
      </w:r>
      <w:r w:rsidRPr="007F608C">
        <w:t xml:space="preserve"> Surv</w:t>
      </w:r>
      <w:r w:rsidRPr="007F608C">
        <w:rPr>
          <w:rFonts w:ascii="Cambria Math" w:hAnsi="Cambria Math" w:cs="Cambria Math"/>
        </w:rPr>
        <w:t>∴</w:t>
      </w:r>
      <w:r w:rsidRPr="007F608C">
        <w:t> </w:t>
      </w:r>
      <w:bookmarkEnd w:id="23"/>
      <w:bookmarkEnd w:id="24"/>
      <w:r w:rsidR="005E5CA4">
        <w:t>frappe un coup de maillet</w:t>
      </w:r>
      <w:r w:rsidRPr="007F608C">
        <w:tab/>
      </w:r>
      <w:r w:rsidRPr="007F608C">
        <w:sym w:font="Wingdings" w:char="F06C"/>
      </w:r>
    </w:p>
    <w:p w14:paraId="429A5529" w14:textId="77777777" w:rsidR="005E5CA4" w:rsidRDefault="007F608C" w:rsidP="005E5CA4">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564EA75A" w14:textId="4F567383" w:rsidR="007F608C" w:rsidRPr="007F608C" w:rsidRDefault="007F608C" w:rsidP="005E5CA4">
      <w:r w:rsidRPr="007F608C">
        <w:t>Vénérable Maître 1</w:t>
      </w:r>
      <w:r w:rsidRPr="007F608C">
        <w:rPr>
          <w:vertAlign w:val="superscript"/>
        </w:rPr>
        <w:t>er</w:t>
      </w:r>
      <w:r w:rsidRPr="007F608C">
        <w:t xml:space="preserve"> Surveillant, es-tu Franc-maçon ?</w:t>
      </w:r>
    </w:p>
    <w:p w14:paraId="1D78371B" w14:textId="77777777" w:rsidR="005E5CA4" w:rsidRDefault="007F608C" w:rsidP="005E5CA4">
      <w:pPr>
        <w:pStyle w:val="CHNATIERSUD"/>
      </w:pPr>
      <w:bookmarkStart w:id="25" w:name="OLE_LINK56"/>
      <w:bookmarkStart w:id="26" w:name="OLE_LINK57"/>
      <w:r w:rsidRPr="007F608C">
        <w:t>1</w:t>
      </w:r>
      <w:r w:rsidRPr="007F608C">
        <w:rPr>
          <w:vertAlign w:val="superscript"/>
        </w:rPr>
        <w:t>er</w:t>
      </w:r>
      <w:r w:rsidRPr="007F608C">
        <w:t xml:space="preserve"> Surv</w:t>
      </w:r>
      <w:r w:rsidRPr="007F608C">
        <w:rPr>
          <w:rFonts w:ascii="Cambria Math" w:hAnsi="Cambria Math" w:cs="Cambria Math"/>
        </w:rPr>
        <w:t>∴</w:t>
      </w:r>
    </w:p>
    <w:p w14:paraId="22771D2F" w14:textId="3099F5D2" w:rsidR="007F608C" w:rsidRDefault="007F608C" w:rsidP="005E5CA4">
      <w:r w:rsidRPr="007F608C">
        <w:t xml:space="preserve">Mes Frères et mes Sœurs </w:t>
      </w:r>
      <w:bookmarkEnd w:id="25"/>
      <w:bookmarkEnd w:id="26"/>
      <w:r w:rsidRPr="007F608C">
        <w:t>me reconnaissent comme tel.</w:t>
      </w:r>
    </w:p>
    <w:p w14:paraId="06A65FD4" w14:textId="28B88550" w:rsidR="005E5CA4" w:rsidRDefault="007F608C" w:rsidP="005E5CA4">
      <w:pPr>
        <w:pStyle w:val="CHANTIEREST"/>
      </w:pPr>
      <w:r w:rsidRPr="007F608C">
        <w:lastRenderedPageBreak/>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4EA766B8" w14:textId="641B4EAE" w:rsidR="007F608C" w:rsidRPr="007F608C" w:rsidRDefault="007F608C" w:rsidP="005E5CA4">
      <w:r w:rsidRPr="007F608C">
        <w:t>Vénérable Maître Deuxième Surveillant, es-tu Compagnon ?</w:t>
      </w:r>
    </w:p>
    <w:p w14:paraId="63BB76F2" w14:textId="77777777" w:rsidR="005E5CA4" w:rsidRDefault="007F608C" w:rsidP="005E5CA4">
      <w:pPr>
        <w:pStyle w:val="CHANTIERNORD"/>
      </w:pPr>
      <w:r w:rsidRPr="007F608C">
        <w:t>2</w:t>
      </w:r>
      <w:r w:rsidRPr="007F608C">
        <w:rPr>
          <w:vertAlign w:val="superscript"/>
        </w:rPr>
        <w:t>ème</w:t>
      </w:r>
      <w:r w:rsidRPr="007F608C">
        <w:t xml:space="preserve"> Surv</w:t>
      </w:r>
      <w:r w:rsidRPr="007F608C">
        <w:rPr>
          <w:rFonts w:ascii="Cambria Math" w:hAnsi="Cambria Math" w:cs="Cambria Math"/>
        </w:rPr>
        <w:t>∴</w:t>
      </w:r>
      <w:r w:rsidRPr="007F608C">
        <w:t xml:space="preserve"> </w:t>
      </w:r>
    </w:p>
    <w:p w14:paraId="071C8819" w14:textId="18111E13" w:rsidR="007F608C" w:rsidRPr="007F608C" w:rsidRDefault="007F608C" w:rsidP="005E5CA4">
      <w:r w:rsidRPr="007F608C">
        <w:t xml:space="preserve">Je connais l'Étoile et le Lettre G. </w:t>
      </w:r>
    </w:p>
    <w:p w14:paraId="20550866" w14:textId="77777777" w:rsidR="005E5CA4" w:rsidRDefault="007F608C" w:rsidP="005E5CA4">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6C9DE618" w14:textId="55545BDD" w:rsidR="007F608C" w:rsidRPr="007F608C" w:rsidRDefault="007F608C" w:rsidP="005E5CA4">
      <w:r w:rsidRPr="007F608C">
        <w:t>Vénérable Maître Premier Surveillant, es-tu Maître Maçon ?</w:t>
      </w:r>
    </w:p>
    <w:p w14:paraId="20510CD7" w14:textId="77777777" w:rsidR="005E5CA4" w:rsidRDefault="007F608C" w:rsidP="005E5CA4">
      <w:pPr>
        <w:pStyle w:val="CHNATIERSUD"/>
      </w:pPr>
      <w:r w:rsidRPr="007F608C">
        <w:t>1</w:t>
      </w:r>
      <w:r w:rsidRPr="007F608C">
        <w:rPr>
          <w:vertAlign w:val="superscript"/>
        </w:rPr>
        <w:t>er</w:t>
      </w:r>
      <w:r w:rsidRPr="007F608C">
        <w:t xml:space="preserve"> Surv</w:t>
      </w:r>
      <w:r w:rsidRPr="007F608C">
        <w:rPr>
          <w:rFonts w:ascii="Cambria Math" w:hAnsi="Cambria Math" w:cs="Cambria Math"/>
        </w:rPr>
        <w:t>∴</w:t>
      </w:r>
      <w:r w:rsidRPr="007F608C">
        <w:t xml:space="preserve"> </w:t>
      </w:r>
    </w:p>
    <w:p w14:paraId="00911DB6" w14:textId="45DA29D6" w:rsidR="007F608C" w:rsidRPr="007F608C" w:rsidRDefault="007F608C" w:rsidP="005E5CA4">
      <w:r w:rsidRPr="007F608C">
        <w:t>Que l'on m'éprouve ou me réprouve si on le peut, je connais l'Acacia.</w:t>
      </w:r>
    </w:p>
    <w:p w14:paraId="561E7B5B" w14:textId="77777777" w:rsidR="005E5CA4" w:rsidRDefault="007F608C" w:rsidP="005E5CA4">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5A2D6D50" w14:textId="6A5B92E0" w:rsidR="007F608C" w:rsidRPr="007F608C" w:rsidRDefault="007F608C" w:rsidP="005E5CA4">
      <w:r w:rsidRPr="007F608C">
        <w:t>Quel est le premier devoir d'un Maître Maçon en Loge de Maîtres ?</w:t>
      </w:r>
    </w:p>
    <w:p w14:paraId="3A401DDC" w14:textId="77777777" w:rsidR="005E5CA4" w:rsidRDefault="007F608C" w:rsidP="005E5CA4">
      <w:pPr>
        <w:pStyle w:val="CHNATIERSUD"/>
      </w:pPr>
      <w:r w:rsidRPr="007F608C">
        <w:t>1</w:t>
      </w:r>
      <w:r w:rsidRPr="007F608C">
        <w:rPr>
          <w:vertAlign w:val="superscript"/>
        </w:rPr>
        <w:t>er</w:t>
      </w:r>
      <w:r w:rsidRPr="007F608C">
        <w:t xml:space="preserve"> Surv</w:t>
      </w:r>
      <w:r w:rsidRPr="007F608C">
        <w:rPr>
          <w:rFonts w:ascii="Cambria Math" w:hAnsi="Cambria Math" w:cs="Cambria Math"/>
        </w:rPr>
        <w:t>∴</w:t>
      </w:r>
      <w:r w:rsidRPr="007F608C">
        <w:t> </w:t>
      </w:r>
    </w:p>
    <w:p w14:paraId="1BC7779F" w14:textId="0F1F2E4E" w:rsidR="007F608C" w:rsidRPr="007F608C" w:rsidRDefault="007F608C" w:rsidP="005E5CA4">
      <w:r w:rsidRPr="007F608C">
        <w:t>C'est de vérifier si nous sommes à couvert.</w:t>
      </w:r>
    </w:p>
    <w:p w14:paraId="00F97F97" w14:textId="77777777" w:rsidR="005E5CA4" w:rsidRDefault="007F608C" w:rsidP="005E5CA4">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4E44E0BC" w14:textId="4621279D" w:rsidR="007F608C" w:rsidRPr="007F608C" w:rsidRDefault="007F608C" w:rsidP="005E5CA4">
      <w:r w:rsidRPr="007F608C">
        <w:t>Sommes-nous à couvert ?</w:t>
      </w:r>
    </w:p>
    <w:p w14:paraId="020A3417" w14:textId="77777777" w:rsidR="005E5CA4" w:rsidRDefault="007F608C" w:rsidP="005E5CA4">
      <w:pPr>
        <w:pStyle w:val="CHNATIERSUD"/>
      </w:pPr>
      <w:r w:rsidRPr="007F608C">
        <w:t>1</w:t>
      </w:r>
      <w:r w:rsidRPr="007F608C">
        <w:rPr>
          <w:vertAlign w:val="superscript"/>
        </w:rPr>
        <w:t>er</w:t>
      </w:r>
      <w:r w:rsidRPr="007F608C">
        <w:t xml:space="preserve"> Surv</w:t>
      </w:r>
      <w:r w:rsidRPr="007F608C">
        <w:rPr>
          <w:rFonts w:ascii="Cambria Math" w:hAnsi="Cambria Math" w:cs="Cambria Math"/>
        </w:rPr>
        <w:t>∴</w:t>
      </w:r>
      <w:r w:rsidRPr="007F608C">
        <w:t> </w:t>
      </w:r>
    </w:p>
    <w:p w14:paraId="436E5B32" w14:textId="7D10A155" w:rsidR="007F608C" w:rsidRPr="007F608C" w:rsidRDefault="007F608C" w:rsidP="005E5CA4">
      <w:r w:rsidRPr="007F608C">
        <w:sym w:font="Wingdings" w:char="F06C"/>
      </w:r>
      <w:r w:rsidRPr="007F608C">
        <w:t xml:space="preserve">  Vénérable Maître Deuxième Surveillant, le Très Respectable Maître demande si nous sommes à couvert.</w:t>
      </w:r>
    </w:p>
    <w:p w14:paraId="21A7A7D3" w14:textId="77777777" w:rsidR="005E5CA4" w:rsidRDefault="007F608C" w:rsidP="005E5CA4">
      <w:pPr>
        <w:pStyle w:val="CHANTIERNORD"/>
      </w:pPr>
      <w:r w:rsidRPr="007F608C">
        <w:t>2</w:t>
      </w:r>
      <w:r w:rsidRPr="007F608C">
        <w:rPr>
          <w:vertAlign w:val="superscript"/>
        </w:rPr>
        <w:t>ème</w:t>
      </w:r>
      <w:r w:rsidRPr="007F608C">
        <w:t xml:space="preserve"> Surv</w:t>
      </w:r>
      <w:r w:rsidRPr="007F608C">
        <w:rPr>
          <w:rFonts w:ascii="Cambria Math" w:hAnsi="Cambria Math" w:cs="Cambria Math"/>
        </w:rPr>
        <w:t>∴</w:t>
      </w:r>
      <w:r w:rsidRPr="007F608C">
        <w:t> </w:t>
      </w:r>
    </w:p>
    <w:p w14:paraId="7BAD7144" w14:textId="1F7D36AF" w:rsidR="007F608C" w:rsidRPr="007F608C" w:rsidRDefault="007F608C" w:rsidP="005E5CA4">
      <w:r w:rsidRPr="007F608C">
        <w:sym w:font="Wingdings" w:char="F06C"/>
      </w:r>
      <w:r w:rsidRPr="007F608C">
        <w:t xml:space="preserve">  Vénérable Maître Couvreur, vérifie si nous sommes à couvert.</w:t>
      </w:r>
    </w:p>
    <w:p w14:paraId="53671FA8" w14:textId="77777777" w:rsidR="005E5CA4" w:rsidRDefault="007F608C" w:rsidP="005E5CA4">
      <w:pPr>
        <w:pStyle w:val="Informationnonlue"/>
      </w:pPr>
      <w:r w:rsidRPr="007F608C">
        <w:t>Le Couvreur frappe NEUF FOIS fort et visiblement avec le pommeau de son épée tenu de la main droite, la pointe vers le bas :</w:t>
      </w:r>
      <w:bookmarkStart w:id="27" w:name="OLE_LINK7"/>
      <w:bookmarkStart w:id="28" w:name="OLE_LINK8"/>
      <w:r w:rsidRPr="007F608C">
        <w:t xml:space="preserve">   </w:t>
      </w:r>
    </w:p>
    <w:p w14:paraId="47DF3151" w14:textId="17A00361" w:rsidR="007F608C" w:rsidRPr="005E5CA4" w:rsidRDefault="007F608C" w:rsidP="005E5CA4">
      <w:pPr>
        <w:pStyle w:val="Informationnonlue"/>
        <w:rPr>
          <w:rFonts w:ascii="Wingdings" w:hAnsi="Wingdings"/>
        </w:rPr>
      </w:pPr>
      <w:r w:rsidRPr="005E5CA4">
        <w:rPr>
          <w:rFonts w:ascii="Wingdings" w:hAnsi="Wingdings"/>
        </w:rPr>
        <w:t>©</w:t>
      </w:r>
      <w:bookmarkEnd w:id="27"/>
      <w:bookmarkEnd w:id="28"/>
      <w:r w:rsidRPr="005E5CA4">
        <w:rPr>
          <w:rFonts w:ascii="Wingdings" w:hAnsi="Wingdings"/>
        </w:rPr>
        <w:t>©</w:t>
      </w:r>
      <w:r w:rsidR="005E5CA4">
        <w:rPr>
          <w:rFonts w:ascii="Wingdings" w:hAnsi="Wingdings"/>
        </w:rPr>
        <w:t xml:space="preserve">  </w:t>
      </w:r>
      <w:r w:rsidRPr="005E5CA4">
        <w:rPr>
          <w:rFonts w:ascii="Wingdings" w:hAnsi="Wingdings"/>
        </w:rPr>
        <w:t>©   ©© ©   ©©  ©</w:t>
      </w:r>
    </w:p>
    <w:p w14:paraId="5F999532" w14:textId="77777777" w:rsidR="005E5CA4" w:rsidRDefault="007F608C" w:rsidP="005E5CA4">
      <w:pPr>
        <w:pStyle w:val="Informationnonlue"/>
      </w:pPr>
      <w:r w:rsidRPr="007F608C">
        <w:t>Il frappe ensuite neuf autres fois discrètement avec la main gauche :</w:t>
      </w:r>
      <w:bookmarkStart w:id="29" w:name="OLE_LINK11"/>
      <w:bookmarkStart w:id="30" w:name="OLE_LINK12"/>
      <w:r w:rsidRPr="007F608C">
        <w:t xml:space="preserve">    </w:t>
      </w:r>
    </w:p>
    <w:p w14:paraId="144BAAB6" w14:textId="757586BD" w:rsidR="005E5CA4" w:rsidRPr="005E5CA4" w:rsidRDefault="007F608C" w:rsidP="005E5CA4">
      <w:pPr>
        <w:pStyle w:val="Informationnonlue"/>
        <w:rPr>
          <w:rFonts w:ascii="Wingdings" w:hAnsi="Wingdings"/>
        </w:rPr>
      </w:pPr>
      <w:r w:rsidRPr="005E5CA4">
        <w:rPr>
          <w:rFonts w:ascii="Wingdings" w:hAnsi="Wingdings"/>
        </w:rPr>
        <w:t>I</w:t>
      </w:r>
      <w:bookmarkEnd w:id="29"/>
      <w:bookmarkEnd w:id="30"/>
      <w:r w:rsidRPr="005E5CA4">
        <w:rPr>
          <w:rFonts w:ascii="Wingdings" w:hAnsi="Wingdings"/>
        </w:rPr>
        <w:t xml:space="preserve">I  I   II  I  II  I </w:t>
      </w:r>
    </w:p>
    <w:p w14:paraId="5873D4C1" w14:textId="21FD7A5B" w:rsidR="007F608C" w:rsidRPr="007F608C" w:rsidRDefault="007F608C" w:rsidP="005E5CA4">
      <w:pPr>
        <w:pStyle w:val="Informationnonlue"/>
      </w:pPr>
      <w:r w:rsidRPr="007F608C">
        <w:t>et rend compte ensuite à voix basse au 2</w:t>
      </w:r>
      <w:r w:rsidRPr="007F608C">
        <w:rPr>
          <w:vertAlign w:val="superscript"/>
        </w:rPr>
        <w:t>ème</w:t>
      </w:r>
      <w:r w:rsidRPr="007F608C">
        <w:t xml:space="preserve"> Surveillant.</w:t>
      </w:r>
    </w:p>
    <w:p w14:paraId="124BF324" w14:textId="77777777" w:rsidR="005E5CA4" w:rsidRDefault="007F608C" w:rsidP="005E5CA4">
      <w:pPr>
        <w:pStyle w:val="CHANTIERNORD"/>
      </w:pPr>
      <w:r w:rsidRPr="007F608C">
        <w:t>2</w:t>
      </w:r>
      <w:r w:rsidRPr="007F608C">
        <w:rPr>
          <w:vertAlign w:val="superscript"/>
        </w:rPr>
        <w:t>ème</w:t>
      </w:r>
      <w:r w:rsidRPr="007F608C">
        <w:t xml:space="preserve"> Surv</w:t>
      </w:r>
      <w:r w:rsidRPr="007F608C">
        <w:rPr>
          <w:rFonts w:ascii="Cambria Math" w:hAnsi="Cambria Math" w:cs="Cambria Math"/>
        </w:rPr>
        <w:t>∴</w:t>
      </w:r>
      <w:r w:rsidRPr="007F608C">
        <w:t> </w:t>
      </w:r>
    </w:p>
    <w:p w14:paraId="6EB5D244" w14:textId="38BEFF11" w:rsidR="007F608C" w:rsidRPr="007F608C" w:rsidRDefault="007F608C" w:rsidP="005E5CA4">
      <w:r w:rsidRPr="007F608C">
        <w:t>Vénérable Maître 1</w:t>
      </w:r>
      <w:r w:rsidRPr="007F608C">
        <w:rPr>
          <w:vertAlign w:val="superscript"/>
        </w:rPr>
        <w:t>er</w:t>
      </w:r>
      <w:r w:rsidRPr="007F608C">
        <w:t xml:space="preserve"> Surveillant, nous sommes à couvert.</w:t>
      </w:r>
    </w:p>
    <w:p w14:paraId="44F9FD87" w14:textId="77777777" w:rsidR="005E5CA4" w:rsidRDefault="007F608C" w:rsidP="005E5CA4">
      <w:pPr>
        <w:pStyle w:val="CHNATIERSUD"/>
      </w:pPr>
      <w:r w:rsidRPr="007F608C">
        <w:t>1</w:t>
      </w:r>
      <w:r w:rsidRPr="007F608C">
        <w:rPr>
          <w:vertAlign w:val="superscript"/>
        </w:rPr>
        <w:t>er</w:t>
      </w:r>
      <w:r w:rsidRPr="007F608C">
        <w:t xml:space="preserve"> Surv</w:t>
      </w:r>
      <w:r w:rsidRPr="007F608C">
        <w:rPr>
          <w:rFonts w:ascii="Cambria Math" w:hAnsi="Cambria Math" w:cs="Cambria Math"/>
        </w:rPr>
        <w:t>∴</w:t>
      </w:r>
      <w:r w:rsidRPr="007F608C">
        <w:t> </w:t>
      </w:r>
    </w:p>
    <w:p w14:paraId="505078F5" w14:textId="0317D95A" w:rsidR="007F608C" w:rsidRPr="007F608C" w:rsidRDefault="007F608C" w:rsidP="005E5CA4">
      <w:r w:rsidRPr="007F608C">
        <w:t>Vénérable Maître, nous sommes à couvert.</w:t>
      </w:r>
    </w:p>
    <w:p w14:paraId="319B406B" w14:textId="77777777" w:rsidR="005E5CA4" w:rsidRDefault="007F608C" w:rsidP="005E5CA4">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3A3D2B64" w14:textId="05EEB4D0" w:rsidR="007F608C" w:rsidRPr="007F608C" w:rsidRDefault="007F608C" w:rsidP="005E5CA4">
      <w:r w:rsidRPr="007F608C">
        <w:sym w:font="Wingdings" w:char="F06C"/>
      </w:r>
      <w:r w:rsidRPr="007F608C">
        <w:t xml:space="preserve">  Vénérable Maître 2</w:t>
      </w:r>
      <w:r w:rsidRPr="007F608C">
        <w:rPr>
          <w:vertAlign w:val="superscript"/>
        </w:rPr>
        <w:t>ème</w:t>
      </w:r>
      <w:r w:rsidRPr="007F608C">
        <w:t xml:space="preserve"> Surveillant, quel est le second devoir d'un Maître Maçon en Loge de Maîtres ?</w:t>
      </w:r>
    </w:p>
    <w:p w14:paraId="5E627CCE" w14:textId="77777777" w:rsidR="005E5CA4" w:rsidRDefault="007F608C" w:rsidP="005E5CA4">
      <w:pPr>
        <w:pStyle w:val="CHANTIERNORD"/>
      </w:pPr>
      <w:r w:rsidRPr="007F608C">
        <w:t>2</w:t>
      </w:r>
      <w:r w:rsidRPr="007F608C">
        <w:rPr>
          <w:vertAlign w:val="superscript"/>
        </w:rPr>
        <w:t>ème</w:t>
      </w:r>
      <w:r w:rsidRPr="007F608C">
        <w:t xml:space="preserve"> Surv</w:t>
      </w:r>
      <w:r w:rsidRPr="007F608C">
        <w:rPr>
          <w:rFonts w:ascii="Cambria Math" w:hAnsi="Cambria Math" w:cs="Cambria Math"/>
        </w:rPr>
        <w:t>∴</w:t>
      </w:r>
      <w:r w:rsidRPr="007F608C">
        <w:t xml:space="preserve"> </w:t>
      </w:r>
    </w:p>
    <w:p w14:paraId="57B673BE" w14:textId="77C51278" w:rsidR="007F608C" w:rsidRPr="007F608C" w:rsidRDefault="007F608C" w:rsidP="005E5CA4">
      <w:r w:rsidRPr="007F608C">
        <w:t>C'est de vérifier si nous sommes tous libres et réguliers.</w:t>
      </w:r>
    </w:p>
    <w:p w14:paraId="79FFFA2A" w14:textId="77777777" w:rsidR="005E5CA4" w:rsidRDefault="007F608C" w:rsidP="005E5CA4">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0D8326C1" w14:textId="60460A24" w:rsidR="007F608C" w:rsidRPr="007F608C" w:rsidRDefault="007F608C" w:rsidP="005E5CA4">
      <w:r w:rsidRPr="007F608C">
        <w:sym w:font="Wingdings" w:char="F06C"/>
      </w:r>
      <w:r w:rsidRPr="007F608C">
        <w:t xml:space="preserve">  Face à l'Est.</w:t>
      </w:r>
    </w:p>
    <w:p w14:paraId="7B726EB6" w14:textId="77777777" w:rsidR="007F608C" w:rsidRPr="007F608C" w:rsidRDefault="007F608C" w:rsidP="005E5CA4">
      <w:pPr>
        <w:rPr>
          <w:i/>
          <w:iCs/>
        </w:rPr>
      </w:pPr>
      <w:r w:rsidRPr="007F608C">
        <w:rPr>
          <w:i/>
          <w:iCs/>
        </w:rPr>
        <w:t>Les participants des chantiers se tournent vers l’Est sans être à l’ordre.</w:t>
      </w:r>
    </w:p>
    <w:p w14:paraId="700E2996" w14:textId="77777777" w:rsidR="007F608C" w:rsidRPr="007F608C" w:rsidRDefault="007F608C" w:rsidP="005E5CA4">
      <w:r w:rsidRPr="007F608C">
        <w:lastRenderedPageBreak/>
        <w:tab/>
        <w:t>Puisqu'il en est ainsi, Vénérable Maîtres 1</w:t>
      </w:r>
      <w:r w:rsidRPr="007F608C">
        <w:rPr>
          <w:vertAlign w:val="superscript"/>
        </w:rPr>
        <w:t>er</w:t>
      </w:r>
      <w:r w:rsidRPr="007F608C">
        <w:t xml:space="preserve"> et 2</w:t>
      </w:r>
      <w:r w:rsidRPr="007F608C">
        <w:rPr>
          <w:vertAlign w:val="superscript"/>
        </w:rPr>
        <w:t>ème</w:t>
      </w:r>
      <w:r w:rsidRPr="007F608C">
        <w:t xml:space="preserve"> Surveillants, visitez le Sud et le Nord et tuilez chacun selon l'usage. Vous vous mettrez à l’ordre  à mon coup de maillet.</w:t>
      </w:r>
    </w:p>
    <w:p w14:paraId="6A5E47DD" w14:textId="6704CAA3" w:rsidR="007F608C" w:rsidRPr="007F608C" w:rsidRDefault="003F3387" w:rsidP="005E5CA4">
      <w:pPr>
        <w:jc w:val="center"/>
        <w:rPr>
          <w:rFonts w:cs="DINPro-Black"/>
          <w:bCs/>
          <w:caps/>
          <w:spacing w:val="-6"/>
          <w:kern w:val="32"/>
          <w:sz w:val="36"/>
          <w:szCs w:val="36"/>
        </w:rPr>
      </w:pPr>
      <w:r w:rsidRPr="007F608C">
        <w:rPr>
          <w:rFonts w:cs="DINPro-Black"/>
          <w:caps/>
          <w:noProof/>
          <w:spacing w:val="-6"/>
          <w:kern w:val="32"/>
          <w:sz w:val="36"/>
          <w:szCs w:val="36"/>
        </w:rPr>
        <w:object w:dxaOrig="1128" w:dyaOrig="1056" w14:anchorId="70F97768">
          <v:shape id="_x0000_i1036" type="#_x0000_t75" alt="Une image contenant capture d’écran, ligne, typographie&#10;&#10;Le contenu généré par l’IA peut être incorrect." style="width:28.45pt;height:27.65pt;mso-width-percent:0;mso-height-percent:0;mso-position-vertical:absolute;mso-width-percent:0;mso-height-percent:0" o:ole="">
            <v:imagedata r:id="rId12" o:title=""/>
          </v:shape>
          <o:OLEObject Type="Embed" ProgID="PBrush" ShapeID="_x0000_i1036" DrawAspect="Content" ObjectID="_1831384274" r:id="rId16"/>
        </w:object>
      </w:r>
    </w:p>
    <w:p w14:paraId="3DF7EA89" w14:textId="77777777" w:rsidR="007F608C" w:rsidRPr="007F608C" w:rsidRDefault="007F608C" w:rsidP="005E5CA4">
      <w:pPr>
        <w:pStyle w:val="Indicationscourtes"/>
      </w:pPr>
      <w:r w:rsidRPr="007F608C">
        <w:t>Les Surveillants, le maillet placé sur le devant de l'épaule gauche, se positionnent face-à-face à l'Ouest de la Loge. Ils commencent leur marche en se croisant une première fois sur leur gauche, à l'Ouest, puis ils remontent la Loge, une seconde fois à l'Est. Quand les Surveillants sont tournés vers l'Ouest :</w:t>
      </w:r>
    </w:p>
    <w:p w14:paraId="106CA344" w14:textId="77777777" w:rsidR="005E5CA4" w:rsidRDefault="007F608C" w:rsidP="005E5CA4">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r w:rsidRPr="007F608C">
        <w:tab/>
      </w:r>
    </w:p>
    <w:p w14:paraId="6AED7045" w14:textId="6A27B58C" w:rsidR="007F608C" w:rsidRPr="007F608C" w:rsidRDefault="007F608C" w:rsidP="005E5CA4">
      <w:pPr>
        <w:rPr>
          <w:i/>
          <w:iCs/>
        </w:rPr>
      </w:pPr>
      <w:r w:rsidRPr="007F608C">
        <w:sym w:font="Wingdings" w:char="F06C"/>
      </w:r>
      <w:r w:rsidRPr="007F608C">
        <w:t xml:space="preserve">  À l'ordre ! Vous vous tournerez vers le Tapis de Loge lorsque les Surveillants seront passés devant vous.</w:t>
      </w:r>
    </w:p>
    <w:p w14:paraId="31F8F37D" w14:textId="77777777" w:rsidR="007F608C" w:rsidRPr="007F608C" w:rsidRDefault="007F608C" w:rsidP="005E5CA4">
      <w:pPr>
        <w:pStyle w:val="Indicationscourtes"/>
      </w:pPr>
      <w:r w:rsidRPr="007F608C">
        <w:t>Les participants des Chantiers du Sud et du Nord se mettent à l'ordre. Les Surveillants regagnent leurs places en vérifiant si chacun est régulièrement décoré (Tablier sur la tenue civile) et sait donner le signe. Ils peuvent, s'ils le jugent utile, tuiler</w:t>
      </w:r>
      <w:r w:rsidRPr="007F608C">
        <w:rPr>
          <w:b/>
        </w:rPr>
        <w:t xml:space="preserve"> </w:t>
      </w:r>
      <w:r w:rsidRPr="007F608C">
        <w:t>plusieurs Frères ou Sœurs de chaque chantier.</w:t>
      </w:r>
    </w:p>
    <w:p w14:paraId="36A1D5F5" w14:textId="77777777" w:rsidR="007F608C" w:rsidRPr="007F608C" w:rsidRDefault="003F3387" w:rsidP="005E5CA4">
      <w:pPr>
        <w:jc w:val="center"/>
        <w:rPr>
          <w:rFonts w:cs="DINPro-Black"/>
          <w:bCs/>
          <w:caps/>
          <w:spacing w:val="-6"/>
          <w:kern w:val="32"/>
          <w:sz w:val="36"/>
          <w:szCs w:val="36"/>
        </w:rPr>
      </w:pPr>
      <w:r w:rsidRPr="007F608C">
        <w:rPr>
          <w:rFonts w:cs="DINPro-Black"/>
          <w:caps/>
          <w:noProof/>
          <w:spacing w:val="-6"/>
          <w:kern w:val="32"/>
          <w:sz w:val="36"/>
          <w:szCs w:val="36"/>
        </w:rPr>
        <w:object w:dxaOrig="1140" w:dyaOrig="1032" w14:anchorId="7FC55823">
          <v:shape id="_x0000_i1035" type="#_x0000_t75" alt="Une image contenant ligne&#10;&#10;Le contenu généré par l’IA peut être incorrect." style="width:28.45pt;height:27.65pt;mso-width-percent:0;mso-height-percent:0;mso-width-percent:0;mso-height-percent:0" o:ole="">
            <v:imagedata r:id="rId14" o:title=""/>
          </v:shape>
          <o:OLEObject Type="Embed" ProgID="PBrush" ShapeID="_x0000_i1035" DrawAspect="Content" ObjectID="_1831384275" r:id="rId17"/>
        </w:object>
      </w:r>
    </w:p>
    <w:p w14:paraId="39128D2F" w14:textId="77777777" w:rsidR="005E5CA4" w:rsidRDefault="007F608C" w:rsidP="005E5CA4">
      <w:pPr>
        <w:pStyle w:val="CHANTIERNORD"/>
      </w:pPr>
      <w:r w:rsidRPr="007F608C">
        <w:t>2</w:t>
      </w:r>
      <w:r w:rsidRPr="007F608C">
        <w:rPr>
          <w:vertAlign w:val="superscript"/>
        </w:rPr>
        <w:t>ème</w:t>
      </w:r>
      <w:r w:rsidRPr="007F608C">
        <w:t xml:space="preserve"> Surv</w:t>
      </w:r>
      <w:r w:rsidRPr="007F608C">
        <w:rPr>
          <w:rFonts w:ascii="Cambria Math" w:hAnsi="Cambria Math" w:cs="Cambria Math"/>
        </w:rPr>
        <w:t>∴</w:t>
      </w:r>
      <w:r w:rsidRPr="007F608C">
        <w:t> :</w:t>
      </w:r>
      <w:r w:rsidRPr="007F608C">
        <w:tab/>
      </w:r>
    </w:p>
    <w:p w14:paraId="7999DFC8" w14:textId="22C9F6EC" w:rsidR="007F608C" w:rsidRPr="007F608C" w:rsidRDefault="007F608C" w:rsidP="005E5CA4">
      <w:r w:rsidRPr="007F608C">
        <w:sym w:font="Wingdings" w:char="F06C"/>
      </w:r>
      <w:r w:rsidRPr="007F608C">
        <w:t xml:space="preserve">  Très Respectable Maître, nous sommes libres et réguliers au Nord.</w:t>
      </w:r>
    </w:p>
    <w:p w14:paraId="16B8308A" w14:textId="77777777" w:rsidR="005E5CA4" w:rsidRDefault="007F608C" w:rsidP="005E5CA4">
      <w:pPr>
        <w:pStyle w:val="CHNATIERSUD"/>
      </w:pPr>
      <w:r w:rsidRPr="007F608C">
        <w:t>1</w:t>
      </w:r>
      <w:r w:rsidRPr="007F608C">
        <w:rPr>
          <w:vertAlign w:val="superscript"/>
        </w:rPr>
        <w:t>er</w:t>
      </w:r>
      <w:r w:rsidRPr="007F608C">
        <w:t xml:space="preserve"> Surv</w:t>
      </w:r>
      <w:r w:rsidRPr="007F608C">
        <w:rPr>
          <w:rFonts w:ascii="Cambria Math" w:hAnsi="Cambria Math" w:cs="Cambria Math"/>
        </w:rPr>
        <w:t>∴</w:t>
      </w:r>
      <w:r w:rsidRPr="007F608C">
        <w:t> :</w:t>
      </w:r>
      <w:r w:rsidRPr="007F608C">
        <w:tab/>
      </w:r>
    </w:p>
    <w:p w14:paraId="1F2AFC4F" w14:textId="17BF0890" w:rsidR="007F608C" w:rsidRPr="007F608C" w:rsidRDefault="007F608C" w:rsidP="005E5CA4">
      <w:pPr>
        <w:rPr>
          <w:b/>
        </w:rPr>
      </w:pPr>
      <w:r w:rsidRPr="007F608C">
        <w:sym w:font="Wingdings" w:char="F06C"/>
      </w:r>
      <w:r w:rsidRPr="007F608C">
        <w:t xml:space="preserve">  Très Respectable Maître, nous sommes libres et réguliers au Sud.</w:t>
      </w:r>
    </w:p>
    <w:p w14:paraId="10305763" w14:textId="45667D4E" w:rsidR="005E5CA4" w:rsidRDefault="007F608C" w:rsidP="005E5CA4">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r w:rsidRPr="007F608C">
        <w:tab/>
      </w:r>
    </w:p>
    <w:p w14:paraId="4F1E37E4" w14:textId="332AE8C3" w:rsidR="007F608C" w:rsidRPr="007F608C" w:rsidRDefault="007F608C" w:rsidP="005E5CA4">
      <w:r w:rsidRPr="007F608C">
        <w:sym w:font="Wingdings" w:char="F06C"/>
      </w:r>
      <w:r w:rsidRPr="007F608C">
        <w:t xml:space="preserve">  Nous sommes libres et réguliers du Nord au Sud et d'Est en Ouest.</w:t>
      </w:r>
    </w:p>
    <w:p w14:paraId="555313D2" w14:textId="6BDB78AD" w:rsidR="007F608C" w:rsidRPr="007F608C" w:rsidRDefault="007F608C" w:rsidP="005E5CA4">
      <w:pPr>
        <w:pStyle w:val="Indicationscourtes"/>
      </w:pPr>
      <w:r w:rsidRPr="007F608C">
        <w:t>Au mot "Est", les Maçons qui sont à l'Est se mettent à l'ordre.</w:t>
      </w:r>
    </w:p>
    <w:p w14:paraId="6F2C5200" w14:textId="257A743B" w:rsidR="007F608C" w:rsidRDefault="007F608C" w:rsidP="005E5CA4">
      <w:pPr>
        <w:pStyle w:val="Indicationscourtes"/>
      </w:pPr>
      <w:r w:rsidRPr="007F608C">
        <w:t>Au mot "Ouest", le Couvreur se met à l'ordre.</w:t>
      </w:r>
    </w:p>
    <w:p w14:paraId="2059DCCE" w14:textId="38382DAF" w:rsidR="005E5CA4" w:rsidRPr="007F608C" w:rsidRDefault="005E5CA4" w:rsidP="005E5CA4">
      <w:pPr>
        <w:pStyle w:val="Indicationscourtes"/>
      </w:pPr>
    </w:p>
    <w:p w14:paraId="1252CDBA" w14:textId="44083AC9" w:rsidR="007F608C" w:rsidRPr="007F608C" w:rsidRDefault="007F608C" w:rsidP="005E5CA4">
      <w:pPr>
        <w:pStyle w:val="Titre2"/>
        <w:rPr>
          <w:i/>
          <w:iCs/>
        </w:rPr>
      </w:pPr>
      <w:bookmarkStart w:id="31" w:name="_Toc348728748"/>
      <w:bookmarkStart w:id="32" w:name="_Toc348728786"/>
      <w:bookmarkStart w:id="33" w:name="_Toc117686848"/>
      <w:bookmarkStart w:id="34" w:name="_Toc152769115"/>
      <w:bookmarkStart w:id="35" w:name="_Toc161754968"/>
      <w:bookmarkStart w:id="36" w:name="_Toc220771211"/>
      <w:r w:rsidRPr="007F608C">
        <w:t>LE TRACÉ ET LE RÉGLAGE DE LA LOGE</w:t>
      </w:r>
      <w:bookmarkEnd w:id="31"/>
      <w:bookmarkEnd w:id="32"/>
      <w:bookmarkEnd w:id="33"/>
      <w:bookmarkEnd w:id="34"/>
      <w:bookmarkEnd w:id="35"/>
      <w:bookmarkEnd w:id="36"/>
    </w:p>
    <w:p w14:paraId="67C7E555" w14:textId="77777777" w:rsidR="005E5CA4" w:rsidRDefault="007F608C" w:rsidP="005E5CA4">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0DAB18A3" w14:textId="2CD7A454" w:rsidR="007F608C" w:rsidRPr="007F608C" w:rsidRDefault="007F608C" w:rsidP="005E5CA4">
      <w:r w:rsidRPr="007F608C">
        <w:t>Puisque les fondations résistent aux épreuves, nous allons tracer et régler la Loge de Maîtres.</w:t>
      </w:r>
    </w:p>
    <w:p w14:paraId="77DCE44D" w14:textId="77777777" w:rsidR="007F608C" w:rsidRPr="007F608C" w:rsidRDefault="003F3387" w:rsidP="005E5CA4">
      <w:pPr>
        <w:jc w:val="center"/>
      </w:pPr>
      <w:r w:rsidRPr="005E5CA4">
        <w:rPr>
          <w:caps/>
          <w:noProof/>
        </w:rPr>
        <w:object w:dxaOrig="1128" w:dyaOrig="1056" w14:anchorId="04B4A844">
          <v:shape id="_x0000_i1034" type="#_x0000_t75" alt="Une image contenant capture d’écran, ligne, typographie&#10;&#10;Le contenu généré par l’IA peut être incorrect." style="width:28.45pt;height:27.65pt;mso-width-percent:0;mso-height-percent:0;mso-position-vertical:absolute;mso-width-percent:0;mso-height-percent:0" o:ole="">
            <v:imagedata r:id="rId12" o:title=""/>
          </v:shape>
          <o:OLEObject Type="Embed" ProgID="PBrush" ShapeID="_x0000_i1034" DrawAspect="Content" ObjectID="_1831384276" r:id="rId18"/>
        </w:object>
      </w:r>
    </w:p>
    <w:p w14:paraId="702F5BED" w14:textId="77777777" w:rsidR="007F608C" w:rsidRPr="007F608C" w:rsidRDefault="007F608C" w:rsidP="005E5CA4">
      <w:pPr>
        <w:pStyle w:val="Indicationscourtes"/>
      </w:pPr>
      <w:r w:rsidRPr="007F608C">
        <w:t>Musique en sourdine</w:t>
      </w:r>
    </w:p>
    <w:p w14:paraId="63E679F9" w14:textId="77777777" w:rsidR="007F608C" w:rsidRPr="007F608C" w:rsidRDefault="007F608C" w:rsidP="00171414">
      <w:pPr>
        <w:pStyle w:val="Titre3"/>
      </w:pPr>
      <w:bookmarkStart w:id="37" w:name="_Toc161754969"/>
      <w:bookmarkStart w:id="38" w:name="_Hlk43314890"/>
      <w:bookmarkStart w:id="39" w:name="_Toc220771212"/>
      <w:r w:rsidRPr="007F608C">
        <w:t>LE TRACÉ</w:t>
      </w:r>
      <w:bookmarkEnd w:id="37"/>
      <w:bookmarkEnd w:id="39"/>
    </w:p>
    <w:p w14:paraId="1BE22E6F" w14:textId="77777777" w:rsidR="007F608C" w:rsidRPr="007F608C" w:rsidRDefault="007F608C" w:rsidP="00171414">
      <w:pPr>
        <w:pStyle w:val="Informationnonlue"/>
      </w:pPr>
      <w:r w:rsidRPr="007F608C">
        <w:t>Le 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prend la lumière à l’aide du tison sur la bougie blanche et allume les trois bougies du chandelier. Il transmet le Flambeau au M</w:t>
      </w:r>
      <w:r w:rsidRPr="007F608C">
        <w:rPr>
          <w:rFonts w:ascii="Cambria Math" w:hAnsi="Cambria Math" w:cs="Cambria Math"/>
        </w:rPr>
        <w:t>∴</w:t>
      </w:r>
      <w:r w:rsidRPr="007F608C">
        <w:t xml:space="preserve"> des Cérémonies, qui va allumer les Chandeliers des Premier et Deuxième Surveillants.</w:t>
      </w:r>
    </w:p>
    <w:p w14:paraId="4F1C1E28" w14:textId="77777777" w:rsidR="007F608C" w:rsidRPr="007F608C" w:rsidRDefault="007F608C" w:rsidP="00171414">
      <w:pPr>
        <w:pStyle w:val="Informationnonlue"/>
      </w:pPr>
      <w:r w:rsidRPr="007F608C">
        <w:t>A chaque chandelier allumé, le M</w:t>
      </w:r>
      <w:r w:rsidRPr="007F608C">
        <w:rPr>
          <w:rFonts w:ascii="Cambria Math" w:hAnsi="Cambria Math" w:cs="Cambria Math"/>
        </w:rPr>
        <w:t>∴</w:t>
      </w:r>
      <w:r w:rsidRPr="007F608C">
        <w:t xml:space="preserve"> des Cérémonies frappe un coup de canne sur le sol de la Loge.</w:t>
      </w:r>
    </w:p>
    <w:p w14:paraId="04BDC977" w14:textId="77777777" w:rsidR="007F608C" w:rsidRPr="007F608C" w:rsidRDefault="007F608C" w:rsidP="00171414">
      <w:pPr>
        <w:pStyle w:val="Informationnonlue"/>
      </w:pPr>
      <w:r w:rsidRPr="007F608C">
        <w:t>Il rapporte ensuite le Flambeau au 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xml:space="preserve"> et regagne sa place.</w:t>
      </w:r>
    </w:p>
    <w:p w14:paraId="7FE6810A" w14:textId="77777777" w:rsidR="007F608C" w:rsidRPr="007F608C" w:rsidRDefault="007F608C" w:rsidP="00171414">
      <w:pPr>
        <w:pStyle w:val="Titre3"/>
      </w:pPr>
      <w:bookmarkStart w:id="40" w:name="_Toc161754970"/>
      <w:bookmarkStart w:id="41" w:name="_Toc220771213"/>
      <w:r w:rsidRPr="007F608C">
        <w:lastRenderedPageBreak/>
        <w:t>LE RÉGLAGE</w:t>
      </w:r>
      <w:bookmarkEnd w:id="40"/>
      <w:bookmarkEnd w:id="41"/>
    </w:p>
    <w:p w14:paraId="48F16048" w14:textId="77777777" w:rsidR="007F608C" w:rsidRPr="007F608C" w:rsidRDefault="007F608C" w:rsidP="00171414">
      <w:pPr>
        <w:pStyle w:val="Informationnonlue"/>
      </w:pPr>
      <w:r w:rsidRPr="007F608C">
        <w:t>L’Expert vient se placer devant les trois symboles d'usage, ouvre le Livre de la Maçonnerie Symbolique, et dispose régulièrement l'Équerre et le Compas (Compas ouvert à 90° sur l'Équerre).</w:t>
      </w:r>
    </w:p>
    <w:p w14:paraId="6F07898A" w14:textId="77777777" w:rsidR="007F608C" w:rsidRPr="007F608C" w:rsidRDefault="007F608C" w:rsidP="00171414">
      <w:pPr>
        <w:pStyle w:val="Informationnonlue"/>
      </w:pPr>
      <w:r w:rsidRPr="007F608C">
        <w:t>Après cela, l’Expert déroule le Tapis de Loge et regagne sa place.</w:t>
      </w:r>
    </w:p>
    <w:p w14:paraId="0F3455BE" w14:textId="77777777" w:rsidR="007F608C" w:rsidRPr="007F608C" w:rsidRDefault="007F608C" w:rsidP="00171414">
      <w:pPr>
        <w:pStyle w:val="Informationnonlue"/>
      </w:pPr>
      <w:r w:rsidRPr="007F608C">
        <w:t>Le 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xml:space="preserve"> tend alors la branche d'Acacia au M</w:t>
      </w:r>
      <w:r w:rsidRPr="007F608C">
        <w:rPr>
          <w:rFonts w:ascii="Cambria Math" w:hAnsi="Cambria Math" w:cs="Cambria Math"/>
        </w:rPr>
        <w:t>∴</w:t>
      </w:r>
      <w:r w:rsidRPr="007F608C">
        <w:t xml:space="preserve"> des Cérémonies ou à tout autre Maître.</w:t>
      </w:r>
    </w:p>
    <w:p w14:paraId="65CA0EFF" w14:textId="77777777" w:rsidR="007F608C" w:rsidRPr="007F608C" w:rsidRDefault="007F608C" w:rsidP="00171414">
      <w:pPr>
        <w:pStyle w:val="Informationnonlue"/>
      </w:pPr>
      <w:r w:rsidRPr="007F608C">
        <w:t>Si pour des raisons de commodité, le Frère désigné est le M</w:t>
      </w:r>
      <w:r w:rsidRPr="007F608C">
        <w:rPr>
          <w:rFonts w:ascii="Cambria Math" w:hAnsi="Cambria Math" w:cs="Cambria Math"/>
        </w:rPr>
        <w:t>∴</w:t>
      </w:r>
      <w:r w:rsidRPr="007F608C">
        <w:t xml:space="preserve"> des Cérémonies, celui-ci s'exécute, comme aux 1</w:t>
      </w:r>
      <w:r w:rsidRPr="007F608C">
        <w:rPr>
          <w:vertAlign w:val="superscript"/>
        </w:rPr>
        <w:t>er</w:t>
      </w:r>
      <w:r w:rsidRPr="007F608C">
        <w:t xml:space="preserve"> et 2</w:t>
      </w:r>
      <w:r w:rsidRPr="007F608C">
        <w:rPr>
          <w:vertAlign w:val="superscript"/>
        </w:rPr>
        <w:t>ème</w:t>
      </w:r>
      <w:r w:rsidRPr="007F608C">
        <w:t xml:space="preserve"> grades, sans la Canne des cérémonies, car il redevient à cet instant un Maître ordinaire.</w:t>
      </w:r>
    </w:p>
    <w:p w14:paraId="5894287A" w14:textId="46E1B40D" w:rsidR="00171414" w:rsidRDefault="007F608C" w:rsidP="00171414">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13AE3697" w14:textId="7BCBE81A" w:rsidR="007F608C" w:rsidRPr="007F608C" w:rsidRDefault="007F608C" w:rsidP="005E5CA4">
      <w:r w:rsidRPr="007F608C">
        <w:t>Vénérable Maître X..., prends ce rameau d'Acacia, vas te placer devant ce tapis de larmes qui symbolise le Tertre, là où le corps de notre Maître Hiram fut découvert.</w:t>
      </w:r>
    </w:p>
    <w:p w14:paraId="5DFB8C07" w14:textId="77777777" w:rsidR="00171414" w:rsidRPr="007F608C" w:rsidRDefault="00171414" w:rsidP="00171414">
      <w:pPr>
        <w:pStyle w:val="Indicationscourtes"/>
      </w:pPr>
      <w:r w:rsidRPr="007F608C">
        <w:t>Le Maître désigné prend le rameau d'Acacia et va se placer, en trois équerres, devant le Tapis de Loge</w:t>
      </w:r>
    </w:p>
    <w:p w14:paraId="70D8BE85" w14:textId="77777777" w:rsidR="00171414" w:rsidRDefault="00171414" w:rsidP="00171414">
      <w:pPr>
        <w:pStyle w:val="CHANTIEREST"/>
      </w:pPr>
      <w:bookmarkStart w:id="42" w:name="_Hlk161652178"/>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bookmarkEnd w:id="42"/>
    </w:p>
    <w:p w14:paraId="77C0D1E3" w14:textId="42F53BFC" w:rsidR="00171414" w:rsidRPr="007F608C" w:rsidRDefault="00171414" w:rsidP="00171414">
      <w:r w:rsidRPr="007F608C">
        <w:t>Vénérables Maîtres, Que ce rameau prenne racine au Centre de la Loge. Qu'il s'y épanouisse et demeure le vivant symbole des Maîtres Maçons.</w:t>
      </w:r>
    </w:p>
    <w:p w14:paraId="434AD879" w14:textId="4654FD41" w:rsidR="00171414" w:rsidRPr="007F608C" w:rsidRDefault="00171414" w:rsidP="00171414">
      <w:pPr>
        <w:pStyle w:val="Indicationscourtes"/>
      </w:pPr>
      <w:r w:rsidRPr="007F608C">
        <w:t>Le Maître désigné se place, en deux équerres, à mi- longueur du rectangle et se tient immobile et à l'ordre.</w:t>
      </w:r>
    </w:p>
    <w:p w14:paraId="75D70943" w14:textId="04428318" w:rsidR="00171414" w:rsidRDefault="00171414" w:rsidP="00171414">
      <w:pPr>
        <w:rPr>
          <w:rFonts w:cstheme="minorHAnsi"/>
          <w:sz w:val="20"/>
          <w:szCs w:val="20"/>
        </w:rPr>
      </w:pPr>
      <w:r>
        <w:rPr>
          <w:noProof/>
          <w:w w:val="100"/>
        </w:rPr>
        <w:drawing>
          <wp:anchor distT="0" distB="0" distL="114300" distR="114300" simplePos="0" relativeHeight="251639808" behindDoc="0" locked="0" layoutInCell="1" allowOverlap="1" wp14:anchorId="67C1DC79" wp14:editId="0982DA7F">
            <wp:simplePos x="0" y="0"/>
            <wp:positionH relativeFrom="column">
              <wp:posOffset>2290119</wp:posOffset>
            </wp:positionH>
            <wp:positionV relativeFrom="paragraph">
              <wp:posOffset>264811</wp:posOffset>
            </wp:positionV>
            <wp:extent cx="363776" cy="414622"/>
            <wp:effectExtent l="0" t="0" r="5080" b="5080"/>
            <wp:wrapNone/>
            <wp:docPr id="840936658" name="Image 16" descr="Une image contenant croquis, dessin, conception,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24147" name="Image 16" descr="Une image contenant croquis, dessin, conception, illustration&#10;&#10;Le contenu généré par l’IA peut être incorrect."/>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rot="16200000" flipH="1">
                      <a:off x="0" y="0"/>
                      <a:ext cx="363776" cy="414622"/>
                    </a:xfrm>
                    <a:prstGeom prst="rect">
                      <a:avLst/>
                    </a:prstGeom>
                  </pic:spPr>
                </pic:pic>
              </a:graphicData>
            </a:graphic>
            <wp14:sizeRelV relativeFrom="margin">
              <wp14:pctHeight>0</wp14:pctHeight>
            </wp14:sizeRelV>
          </wp:anchor>
        </w:drawing>
      </w:r>
    </w:p>
    <w:p w14:paraId="5AF06AD4" w14:textId="192CC124" w:rsidR="00171414" w:rsidRDefault="00171414" w:rsidP="00171414">
      <w:pPr>
        <w:rPr>
          <w:rFonts w:cstheme="minorHAnsi"/>
          <w:sz w:val="20"/>
          <w:szCs w:val="20"/>
        </w:rPr>
      </w:pPr>
      <w:r>
        <w:rPr>
          <w:rFonts w:cstheme="minorHAnsi"/>
          <w:noProof/>
          <w:w w:val="100"/>
          <w:sz w:val="20"/>
          <w:szCs w:val="20"/>
        </w:rPr>
        <mc:AlternateContent>
          <mc:Choice Requires="wps">
            <w:drawing>
              <wp:anchor distT="0" distB="0" distL="114300" distR="114300" simplePos="0" relativeHeight="251675648" behindDoc="0" locked="0" layoutInCell="1" allowOverlap="1" wp14:anchorId="36130960" wp14:editId="3FC35A4A">
                <wp:simplePos x="0" y="0"/>
                <wp:positionH relativeFrom="column">
                  <wp:posOffset>2720134</wp:posOffset>
                </wp:positionH>
                <wp:positionV relativeFrom="paragraph">
                  <wp:posOffset>44760</wp:posOffset>
                </wp:positionV>
                <wp:extent cx="606056" cy="266361"/>
                <wp:effectExtent l="0" t="0" r="3810" b="635"/>
                <wp:wrapNone/>
                <wp:docPr id="1960602662" name="Zone de texte 41"/>
                <wp:cNvGraphicFramePr/>
                <a:graphic xmlns:a="http://schemas.openxmlformats.org/drawingml/2006/main">
                  <a:graphicData uri="http://schemas.microsoft.com/office/word/2010/wordprocessingShape">
                    <wps:wsp>
                      <wps:cNvSpPr txBox="1"/>
                      <wps:spPr>
                        <a:xfrm rot="10800000" flipV="1">
                          <a:off x="0" y="0"/>
                          <a:ext cx="606056" cy="266361"/>
                        </a:xfrm>
                        <a:prstGeom prst="rect">
                          <a:avLst/>
                        </a:prstGeom>
                        <a:solidFill>
                          <a:schemeClr val="lt1"/>
                        </a:solidFill>
                        <a:ln w="6350">
                          <a:noFill/>
                        </a:ln>
                      </wps:spPr>
                      <wps:txbx>
                        <w:txbxContent>
                          <w:p w14:paraId="6A3191D1" w14:textId="772E82AF" w:rsidR="00171414" w:rsidRDefault="00171414" w:rsidP="00171414">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130960" id="_x0000_t202" coordsize="21600,21600" o:spt="202" path="m,l,21600r21600,l21600,xe">
                <v:stroke joinstyle="miter"/>
                <v:path gradientshapeok="t" o:connecttype="rect"/>
              </v:shapetype>
              <v:shape id="Zone de texte 41" o:spid="_x0000_s1026" type="#_x0000_t202" style="position:absolute;left:0;text-align:left;margin-left:214.2pt;margin-top:3.5pt;width:47.7pt;height:20.95pt;rotation:180;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" fillcolor="white [3201]" stroked="f" strokeweight=".5pt">
                <v:textbox>
                  <w:txbxContent>
                    <w:p w14:paraId="6A3191D1" w14:textId="772E82AF" w:rsidR="00171414" w:rsidRDefault="00171414" w:rsidP="00171414">
                      <w:r>
                        <w:t>1</w:t>
                      </w:r>
                    </w:p>
                  </w:txbxContent>
                </v:textbox>
              </v:shape>
            </w:pict>
          </mc:Fallback>
        </mc:AlternateContent>
      </w:r>
      <w:r w:rsidRPr="00AB154D">
        <w:rPr>
          <w:rFonts w:cstheme="minorHAnsi"/>
          <w:noProof/>
          <w:sz w:val="20"/>
          <w:szCs w:val="20"/>
        </w:rPr>
        <w:drawing>
          <wp:anchor distT="0" distB="0" distL="114300" distR="114300" simplePos="0" relativeHeight="251671552" behindDoc="0" locked="0" layoutInCell="1" allowOverlap="1" wp14:anchorId="14731BAC" wp14:editId="6A42F7E7">
            <wp:simplePos x="0" y="0"/>
            <wp:positionH relativeFrom="column">
              <wp:posOffset>4249538</wp:posOffset>
            </wp:positionH>
            <wp:positionV relativeFrom="paragraph">
              <wp:posOffset>199258</wp:posOffset>
            </wp:positionV>
            <wp:extent cx="1686560" cy="2561590"/>
            <wp:effectExtent l="0" t="0" r="2540" b="3810"/>
            <wp:wrapNone/>
            <wp:docPr id="788702820" name="Image 1" descr="Une image contenant capture d’écran, texte, noir et blanc,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02820" name="Image 1" descr="Une image contenant capture d’écran, texte, noir et blanc, conception&#10;&#10;Le contenu généré par l’IA peut être incorrect."/>
                    <pic:cNvPicPr/>
                  </pic:nvPicPr>
                  <pic:blipFill>
                    <a:blip r:embed="rId20" cstate="print">
                      <a:extLst>
                        <a:ext uri="{28A0092B-C50C-407E-A947-70E740481C1C}">
                          <a14:useLocalDpi xmlns:a14="http://schemas.microsoft.com/office/drawing/2010/main" val="0"/>
                        </a:ext>
                      </a:extLst>
                    </a:blip>
                    <a:stretch>
                      <a:fillRect/>
                    </a:stretch>
                  </pic:blipFill>
                  <pic:spPr>
                    <a:xfrm flipH="1">
                      <a:off x="0" y="0"/>
                      <a:ext cx="1686560" cy="2561590"/>
                    </a:xfrm>
                    <a:prstGeom prst="rect">
                      <a:avLst/>
                    </a:prstGeom>
                  </pic:spPr>
                </pic:pic>
              </a:graphicData>
            </a:graphic>
            <wp14:sizeRelH relativeFrom="page">
              <wp14:pctWidth>0</wp14:pctWidth>
            </wp14:sizeRelH>
            <wp14:sizeRelV relativeFrom="page">
              <wp14:pctHeight>0</wp14:pctHeight>
            </wp14:sizeRelV>
          </wp:anchor>
        </w:drawing>
      </w:r>
      <w:r w:rsidRPr="00046588">
        <w:rPr>
          <w:rFonts w:cstheme="minorHAnsi"/>
          <w:noProof/>
          <w:sz w:val="20"/>
          <w:szCs w:val="20"/>
        </w:rPr>
        <w:drawing>
          <wp:anchor distT="0" distB="0" distL="114300" distR="114300" simplePos="0" relativeHeight="251672576" behindDoc="0" locked="0" layoutInCell="1" allowOverlap="1" wp14:anchorId="5CBB93AD" wp14:editId="1F322809">
            <wp:simplePos x="0" y="0"/>
            <wp:positionH relativeFrom="column">
              <wp:posOffset>732052</wp:posOffset>
            </wp:positionH>
            <wp:positionV relativeFrom="paragraph">
              <wp:posOffset>140823</wp:posOffset>
            </wp:positionV>
            <wp:extent cx="1697345" cy="2562447"/>
            <wp:effectExtent l="0" t="0" r="5080" b="3175"/>
            <wp:wrapNone/>
            <wp:docPr id="37644770" name="Image 1" descr="Une image contenant capture d’écran, horloge, noir et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4770" name="Image 1" descr="Une image contenant capture d’écran, horloge, noir et blanc&#10;&#10;Le contenu généré par l’IA peut être incorrect."/>
                    <pic:cNvPicPr/>
                  </pic:nvPicPr>
                  <pic:blipFill>
                    <a:blip r:embed="rId21" cstate="print">
                      <a:extLst>
                        <a:ext uri="{28A0092B-C50C-407E-A947-70E740481C1C}">
                          <a14:useLocalDpi xmlns:a14="http://schemas.microsoft.com/office/drawing/2010/main" val="0"/>
                        </a:ext>
                      </a:extLst>
                    </a:blip>
                    <a:stretch>
                      <a:fillRect/>
                    </a:stretch>
                  </pic:blipFill>
                  <pic:spPr>
                    <a:xfrm flipH="1">
                      <a:off x="0" y="0"/>
                      <a:ext cx="1697345" cy="2562447"/>
                    </a:xfrm>
                    <a:prstGeom prst="rect">
                      <a:avLst/>
                    </a:prstGeom>
                  </pic:spPr>
                </pic:pic>
              </a:graphicData>
            </a:graphic>
            <wp14:sizeRelH relativeFrom="page">
              <wp14:pctWidth>0</wp14:pctWidth>
            </wp14:sizeRelH>
            <wp14:sizeRelV relativeFrom="page">
              <wp14:pctHeight>0</wp14:pctHeight>
            </wp14:sizeRelV>
          </wp:anchor>
        </w:drawing>
      </w:r>
    </w:p>
    <w:p w14:paraId="19572FA2" w14:textId="21DCE6CA" w:rsidR="00171414" w:rsidRDefault="00171414" w:rsidP="00171414">
      <w:pPr>
        <w:rPr>
          <w:rFonts w:cstheme="minorHAnsi"/>
          <w:sz w:val="20"/>
          <w:szCs w:val="20"/>
        </w:rPr>
      </w:pPr>
    </w:p>
    <w:p w14:paraId="1035879C" w14:textId="45087FA8" w:rsidR="00171414" w:rsidRDefault="00171414" w:rsidP="00171414">
      <w:pPr>
        <w:ind w:left="1701" w:hanging="1701"/>
        <w:rPr>
          <w:rFonts w:cstheme="minorHAnsi"/>
          <w:sz w:val="20"/>
          <w:szCs w:val="20"/>
        </w:rPr>
      </w:pPr>
    </w:p>
    <w:p w14:paraId="70A0382C" w14:textId="6BE696EE" w:rsidR="00171414" w:rsidRDefault="00171414" w:rsidP="00171414">
      <w:pPr>
        <w:ind w:left="1701" w:hanging="1701"/>
        <w:rPr>
          <w:rFonts w:cstheme="minorHAnsi"/>
          <w:sz w:val="20"/>
          <w:szCs w:val="20"/>
        </w:rPr>
      </w:pPr>
    </w:p>
    <w:p w14:paraId="4D97DB48" w14:textId="598D16E2" w:rsidR="00171414" w:rsidRDefault="00171414" w:rsidP="00171414">
      <w:pPr>
        <w:ind w:left="1701" w:hanging="1701"/>
        <w:rPr>
          <w:rFonts w:cstheme="minorHAnsi"/>
          <w:sz w:val="20"/>
          <w:szCs w:val="20"/>
        </w:rPr>
      </w:pPr>
      <w:r>
        <w:rPr>
          <w:rFonts w:cstheme="minorHAnsi"/>
          <w:noProof/>
          <w:w w:val="100"/>
          <w:sz w:val="20"/>
          <w:szCs w:val="20"/>
        </w:rPr>
        <mc:AlternateContent>
          <mc:Choice Requires="wps">
            <w:drawing>
              <wp:anchor distT="0" distB="0" distL="114300" distR="114300" simplePos="0" relativeHeight="251663360" behindDoc="0" locked="0" layoutInCell="1" allowOverlap="1" wp14:anchorId="328DFDAE" wp14:editId="0C49B922">
                <wp:simplePos x="0" y="0"/>
                <wp:positionH relativeFrom="column">
                  <wp:posOffset>3576497</wp:posOffset>
                </wp:positionH>
                <wp:positionV relativeFrom="paragraph">
                  <wp:posOffset>140763</wp:posOffset>
                </wp:positionV>
                <wp:extent cx="606056" cy="266361"/>
                <wp:effectExtent l="0" t="0" r="3810" b="635"/>
                <wp:wrapNone/>
                <wp:docPr id="941123635" name="Zone de texte 41"/>
                <wp:cNvGraphicFramePr/>
                <a:graphic xmlns:a="http://schemas.openxmlformats.org/drawingml/2006/main">
                  <a:graphicData uri="http://schemas.microsoft.com/office/word/2010/wordprocessingShape">
                    <wps:wsp>
                      <wps:cNvSpPr txBox="1"/>
                      <wps:spPr>
                        <a:xfrm rot="10800000" flipV="1">
                          <a:off x="0" y="0"/>
                          <a:ext cx="606056" cy="266361"/>
                        </a:xfrm>
                        <a:prstGeom prst="rect">
                          <a:avLst/>
                        </a:prstGeom>
                        <a:solidFill>
                          <a:schemeClr val="lt1"/>
                        </a:solidFill>
                        <a:ln w="6350">
                          <a:noFill/>
                        </a:ln>
                      </wps:spPr>
                      <wps:txbx>
                        <w:txbxContent>
                          <w:p w14:paraId="3E4343ED" w14:textId="77777777" w:rsidR="00171414" w:rsidRDefault="00171414" w:rsidP="00171414">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8DFDAE" id="_x0000_s1027" type="#_x0000_t202" style="position:absolute;left:0;text-align:left;margin-left:281.6pt;margin-top:11.1pt;width:47.7pt;height:20.95pt;rotation:180;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" fillcolor="white [3201]" stroked="f" strokeweight=".5pt">
                <v:textbox>
                  <w:txbxContent>
                    <w:p w14:paraId="3E4343ED" w14:textId="77777777" w:rsidR="00171414" w:rsidRDefault="00171414" w:rsidP="00171414">
                      <w:r>
                        <w:t>5</w:t>
                      </w:r>
                    </w:p>
                  </w:txbxContent>
                </v:textbox>
              </v:shape>
            </w:pict>
          </mc:Fallback>
        </mc:AlternateContent>
      </w:r>
      <w:r>
        <w:rPr>
          <w:noProof/>
          <w:w w:val="100"/>
        </w:rPr>
        <w:drawing>
          <wp:anchor distT="0" distB="0" distL="114300" distR="114300" simplePos="0" relativeHeight="251668480" behindDoc="0" locked="0" layoutInCell="1" allowOverlap="1" wp14:anchorId="034FF451" wp14:editId="2D5C8C49">
            <wp:simplePos x="0" y="0"/>
            <wp:positionH relativeFrom="column">
              <wp:posOffset>3955205</wp:posOffset>
            </wp:positionH>
            <wp:positionV relativeFrom="paragraph">
              <wp:posOffset>195741</wp:posOffset>
            </wp:positionV>
            <wp:extent cx="363776" cy="414622"/>
            <wp:effectExtent l="101600" t="76200" r="30480" b="68580"/>
            <wp:wrapNone/>
            <wp:docPr id="479307658" name="Image 16" descr="Une image contenant croquis, dessin, conception,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24147" name="Image 16" descr="Une image contenant croquis, dessin, conception, illustration&#10;&#10;Le contenu généré par l’IA peut être incorrect."/>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rot="8204810" flipH="1">
                      <a:off x="0" y="0"/>
                      <a:ext cx="363776" cy="414622"/>
                    </a:xfrm>
                    <a:prstGeom prst="rect">
                      <a:avLst/>
                    </a:prstGeom>
                  </pic:spPr>
                </pic:pic>
              </a:graphicData>
            </a:graphic>
          </wp:anchor>
        </w:drawing>
      </w:r>
    </w:p>
    <w:p w14:paraId="55C43731" w14:textId="5BADEA97" w:rsidR="00171414" w:rsidRDefault="00171414" w:rsidP="00171414">
      <w:pPr>
        <w:tabs>
          <w:tab w:val="left" w:pos="3969"/>
        </w:tabs>
        <w:ind w:left="3969" w:hanging="1704"/>
        <w:rPr>
          <w:spacing w:val="16"/>
          <w:sz w:val="24"/>
        </w:rPr>
      </w:pPr>
    </w:p>
    <w:p w14:paraId="63862B11" w14:textId="43152E96" w:rsidR="00171414" w:rsidRDefault="00171414" w:rsidP="00171414">
      <w:pPr>
        <w:tabs>
          <w:tab w:val="left" w:pos="3969"/>
        </w:tabs>
        <w:ind w:left="3969" w:hanging="1704"/>
        <w:rPr>
          <w:spacing w:val="16"/>
          <w:sz w:val="24"/>
        </w:rPr>
      </w:pPr>
    </w:p>
    <w:p w14:paraId="2D2F03F8" w14:textId="06EDF246" w:rsidR="00171414" w:rsidRDefault="00171414" w:rsidP="00171414">
      <w:pPr>
        <w:tabs>
          <w:tab w:val="left" w:pos="3969"/>
        </w:tabs>
        <w:ind w:left="3969" w:hanging="1704"/>
        <w:rPr>
          <w:spacing w:val="16"/>
          <w:sz w:val="24"/>
        </w:rPr>
      </w:pPr>
    </w:p>
    <w:p w14:paraId="7FB7FDEF" w14:textId="191D6EB4" w:rsidR="00171414" w:rsidRDefault="00171414" w:rsidP="00171414">
      <w:pPr>
        <w:tabs>
          <w:tab w:val="left" w:pos="3969"/>
        </w:tabs>
        <w:ind w:left="3969" w:hanging="1704"/>
        <w:rPr>
          <w:spacing w:val="16"/>
          <w:sz w:val="24"/>
        </w:rPr>
      </w:pPr>
      <w:r>
        <w:rPr>
          <w:rFonts w:cstheme="minorHAnsi"/>
          <w:noProof/>
          <w:w w:val="100"/>
          <w:sz w:val="20"/>
          <w:szCs w:val="20"/>
        </w:rPr>
        <mc:AlternateContent>
          <mc:Choice Requires="wps">
            <w:drawing>
              <wp:anchor distT="0" distB="0" distL="114300" distR="114300" simplePos="0" relativeHeight="251664384" behindDoc="0" locked="0" layoutInCell="1" allowOverlap="1" wp14:anchorId="527EA396" wp14:editId="5F56A4E1">
                <wp:simplePos x="0" y="0"/>
                <wp:positionH relativeFrom="column">
                  <wp:posOffset>3644649</wp:posOffset>
                </wp:positionH>
                <wp:positionV relativeFrom="paragraph">
                  <wp:posOffset>308256</wp:posOffset>
                </wp:positionV>
                <wp:extent cx="606056" cy="266361"/>
                <wp:effectExtent l="0" t="0" r="3810" b="635"/>
                <wp:wrapNone/>
                <wp:docPr id="2011091364" name="Zone de texte 41"/>
                <wp:cNvGraphicFramePr/>
                <a:graphic xmlns:a="http://schemas.openxmlformats.org/drawingml/2006/main">
                  <a:graphicData uri="http://schemas.microsoft.com/office/word/2010/wordprocessingShape">
                    <wps:wsp>
                      <wps:cNvSpPr txBox="1"/>
                      <wps:spPr>
                        <a:xfrm rot="10800000" flipV="1">
                          <a:off x="0" y="0"/>
                          <a:ext cx="606056" cy="266361"/>
                        </a:xfrm>
                        <a:prstGeom prst="rect">
                          <a:avLst/>
                        </a:prstGeom>
                        <a:solidFill>
                          <a:schemeClr val="lt1"/>
                        </a:solidFill>
                        <a:ln w="6350">
                          <a:noFill/>
                        </a:ln>
                      </wps:spPr>
                      <wps:txbx>
                        <w:txbxContent>
                          <w:p w14:paraId="3591BE9A" w14:textId="77777777" w:rsidR="00171414" w:rsidRDefault="00171414" w:rsidP="00171414">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7EA396" id="_x0000_s1028" type="#_x0000_t202" style="position:absolute;left:0;text-align:left;margin-left:287pt;margin-top:24.25pt;width:47.7pt;height:20.95pt;rotation:180;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" fillcolor="white [3201]" stroked="f" strokeweight=".5pt">
                <v:textbox>
                  <w:txbxContent>
                    <w:p w14:paraId="3591BE9A" w14:textId="77777777" w:rsidR="00171414" w:rsidRDefault="00171414" w:rsidP="00171414">
                      <w:r>
                        <w:t>4</w:t>
                      </w:r>
                    </w:p>
                  </w:txbxContent>
                </v:textbox>
              </v:shape>
            </w:pict>
          </mc:Fallback>
        </mc:AlternateContent>
      </w:r>
      <w:r>
        <w:rPr>
          <w:rFonts w:cstheme="minorHAnsi"/>
          <w:noProof/>
          <w:w w:val="100"/>
          <w:sz w:val="20"/>
          <w:szCs w:val="20"/>
        </w:rPr>
        <mc:AlternateContent>
          <mc:Choice Requires="wps">
            <w:drawing>
              <wp:anchor distT="0" distB="0" distL="114300" distR="114300" simplePos="0" relativeHeight="251665408" behindDoc="0" locked="0" layoutInCell="1" allowOverlap="1" wp14:anchorId="1A004174" wp14:editId="16DBC055">
                <wp:simplePos x="0" y="0"/>
                <wp:positionH relativeFrom="column">
                  <wp:posOffset>2427043</wp:posOffset>
                </wp:positionH>
                <wp:positionV relativeFrom="paragraph">
                  <wp:posOffset>159075</wp:posOffset>
                </wp:positionV>
                <wp:extent cx="606056" cy="266361"/>
                <wp:effectExtent l="0" t="0" r="3810" b="635"/>
                <wp:wrapNone/>
                <wp:docPr id="515457927" name="Zone de texte 41"/>
                <wp:cNvGraphicFramePr/>
                <a:graphic xmlns:a="http://schemas.openxmlformats.org/drawingml/2006/main">
                  <a:graphicData uri="http://schemas.microsoft.com/office/word/2010/wordprocessingShape">
                    <wps:wsp>
                      <wps:cNvSpPr txBox="1"/>
                      <wps:spPr>
                        <a:xfrm rot="10800000" flipV="1">
                          <a:off x="0" y="0"/>
                          <a:ext cx="606056" cy="266361"/>
                        </a:xfrm>
                        <a:prstGeom prst="rect">
                          <a:avLst/>
                        </a:prstGeom>
                        <a:solidFill>
                          <a:schemeClr val="lt1"/>
                        </a:solidFill>
                        <a:ln w="6350">
                          <a:noFill/>
                        </a:ln>
                      </wps:spPr>
                      <wps:txbx>
                        <w:txbxContent>
                          <w:p w14:paraId="3349FC2D" w14:textId="77777777" w:rsidR="00171414" w:rsidRDefault="00171414" w:rsidP="00171414">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004174" id="_x0000_s1029" type="#_x0000_t202" style="position:absolute;left:0;text-align:left;margin-left:191.1pt;margin-top:12.55pt;width:47.7pt;height:20.95pt;rotation:180;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" fillcolor="white [3201]" stroked="f" strokeweight=".5pt">
                <v:textbox>
                  <w:txbxContent>
                    <w:p w14:paraId="3349FC2D" w14:textId="77777777" w:rsidR="00171414" w:rsidRDefault="00171414" w:rsidP="00171414">
                      <w:r>
                        <w:t>2</w:t>
                      </w:r>
                    </w:p>
                  </w:txbxContent>
                </v:textbox>
              </v:shape>
            </w:pict>
          </mc:Fallback>
        </mc:AlternateContent>
      </w:r>
      <w:r>
        <w:rPr>
          <w:noProof/>
          <w:w w:val="100"/>
        </w:rPr>
        <w:drawing>
          <wp:anchor distT="0" distB="0" distL="114300" distR="114300" simplePos="0" relativeHeight="251666432" behindDoc="0" locked="0" layoutInCell="1" allowOverlap="1" wp14:anchorId="076E3168" wp14:editId="296A22EC">
            <wp:simplePos x="0" y="0"/>
            <wp:positionH relativeFrom="column">
              <wp:posOffset>4052577</wp:posOffset>
            </wp:positionH>
            <wp:positionV relativeFrom="paragraph">
              <wp:posOffset>119032</wp:posOffset>
            </wp:positionV>
            <wp:extent cx="363776" cy="414622"/>
            <wp:effectExtent l="12700" t="12700" r="17780" b="17780"/>
            <wp:wrapNone/>
            <wp:docPr id="659910489" name="Image 16" descr="Une image contenant croquis, dessin, conception,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24147" name="Image 16" descr="Une image contenant croquis, dessin, conception, illustration&#10;&#10;Le contenu généré par l’IA peut être incorrect."/>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rot="5244170" flipH="1">
                      <a:off x="0" y="0"/>
                      <a:ext cx="363776" cy="414622"/>
                    </a:xfrm>
                    <a:prstGeom prst="rect">
                      <a:avLst/>
                    </a:prstGeom>
                  </pic:spPr>
                </pic:pic>
              </a:graphicData>
            </a:graphic>
          </wp:anchor>
        </w:drawing>
      </w:r>
      <w:r>
        <w:rPr>
          <w:noProof/>
          <w:w w:val="100"/>
        </w:rPr>
        <w:drawing>
          <wp:anchor distT="0" distB="0" distL="114300" distR="114300" simplePos="0" relativeHeight="251667456" behindDoc="0" locked="0" layoutInCell="1" allowOverlap="1" wp14:anchorId="67CA7DCA" wp14:editId="5E48A837">
            <wp:simplePos x="0" y="0"/>
            <wp:positionH relativeFrom="column">
              <wp:posOffset>4915697</wp:posOffset>
            </wp:positionH>
            <wp:positionV relativeFrom="paragraph">
              <wp:posOffset>212052</wp:posOffset>
            </wp:positionV>
            <wp:extent cx="363776" cy="414622"/>
            <wp:effectExtent l="76200" t="101600" r="43180" b="93980"/>
            <wp:wrapNone/>
            <wp:docPr id="404459757" name="Image 16" descr="Une image contenant croquis, dessin, conception,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24147" name="Image 16" descr="Une image contenant croquis, dessin, conception, illustration&#10;&#10;Le contenu généré par l’IA peut être incorrect."/>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rot="2783599" flipH="1">
                      <a:off x="0" y="0"/>
                      <a:ext cx="363776" cy="414622"/>
                    </a:xfrm>
                    <a:prstGeom prst="rect">
                      <a:avLst/>
                    </a:prstGeom>
                  </pic:spPr>
                </pic:pic>
              </a:graphicData>
            </a:graphic>
          </wp:anchor>
        </w:drawing>
      </w:r>
      <w:r>
        <w:rPr>
          <w:noProof/>
          <w:w w:val="100"/>
        </w:rPr>
        <w:drawing>
          <wp:anchor distT="0" distB="0" distL="114300" distR="114300" simplePos="0" relativeHeight="251669504" behindDoc="0" locked="0" layoutInCell="1" allowOverlap="1" wp14:anchorId="246A2D29" wp14:editId="185335F2">
            <wp:simplePos x="0" y="0"/>
            <wp:positionH relativeFrom="column">
              <wp:posOffset>1412269</wp:posOffset>
            </wp:positionH>
            <wp:positionV relativeFrom="paragraph">
              <wp:posOffset>211455</wp:posOffset>
            </wp:positionV>
            <wp:extent cx="363776" cy="414622"/>
            <wp:effectExtent l="101600" t="76200" r="81280" b="68580"/>
            <wp:wrapNone/>
            <wp:docPr id="155937967" name="Image 16" descr="Une image contenant croquis, dessin, conception,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24147" name="Image 16" descr="Une image contenant croquis, dessin, conception, illustration&#10;&#10;Le contenu généré par l’IA peut être incorrect."/>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rot="2529383" flipH="1">
                      <a:off x="0" y="0"/>
                      <a:ext cx="363776" cy="414622"/>
                    </a:xfrm>
                    <a:prstGeom prst="rect">
                      <a:avLst/>
                    </a:prstGeom>
                  </pic:spPr>
                </pic:pic>
              </a:graphicData>
            </a:graphic>
          </wp:anchor>
        </w:drawing>
      </w:r>
      <w:r>
        <w:rPr>
          <w:noProof/>
          <w:w w:val="100"/>
        </w:rPr>
        <w:drawing>
          <wp:anchor distT="0" distB="0" distL="114300" distR="114300" simplePos="0" relativeHeight="251670528" behindDoc="0" locked="0" layoutInCell="1" allowOverlap="1" wp14:anchorId="4B49334B" wp14:editId="5241AECB">
            <wp:simplePos x="0" y="0"/>
            <wp:positionH relativeFrom="column">
              <wp:posOffset>2257601</wp:posOffset>
            </wp:positionH>
            <wp:positionV relativeFrom="paragraph">
              <wp:posOffset>62673</wp:posOffset>
            </wp:positionV>
            <wp:extent cx="363776" cy="414622"/>
            <wp:effectExtent l="0" t="0" r="5080" b="5080"/>
            <wp:wrapNone/>
            <wp:docPr id="962872488" name="Image 16" descr="Une image contenant croquis, dessin, conception,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24147" name="Image 16" descr="Une image contenant croquis, dessin, conception, illustration&#10;&#10;Le contenu généré par l’IA peut être incorrect."/>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flipH="1">
                      <a:off x="0" y="0"/>
                      <a:ext cx="363776" cy="414622"/>
                    </a:xfrm>
                    <a:prstGeom prst="rect">
                      <a:avLst/>
                    </a:prstGeom>
                  </pic:spPr>
                </pic:pic>
              </a:graphicData>
            </a:graphic>
          </wp:anchor>
        </w:drawing>
      </w:r>
    </w:p>
    <w:p w14:paraId="5095A68B" w14:textId="77777777" w:rsidR="00171414" w:rsidRDefault="00171414" w:rsidP="00171414">
      <w:pPr>
        <w:pStyle w:val="CHANTIEREST"/>
      </w:pPr>
      <w:r>
        <w:rPr>
          <w:rFonts w:cstheme="minorHAnsi"/>
          <w:noProof/>
          <w:w w:val="100"/>
          <w:sz w:val="20"/>
          <w:szCs w:val="20"/>
        </w:rPr>
        <mc:AlternateContent>
          <mc:Choice Requires="wps">
            <w:drawing>
              <wp:anchor distT="0" distB="0" distL="114300" distR="114300" simplePos="0" relativeHeight="251673600" behindDoc="0" locked="0" layoutInCell="1" allowOverlap="1" wp14:anchorId="3CDB86D3" wp14:editId="4CD027C4">
                <wp:simplePos x="0" y="0"/>
                <wp:positionH relativeFrom="column">
                  <wp:posOffset>763743</wp:posOffset>
                </wp:positionH>
                <wp:positionV relativeFrom="paragraph">
                  <wp:posOffset>91176</wp:posOffset>
                </wp:positionV>
                <wp:extent cx="606056" cy="266361"/>
                <wp:effectExtent l="0" t="0" r="3810" b="635"/>
                <wp:wrapNone/>
                <wp:docPr id="742891098" name="Zone de texte 41"/>
                <wp:cNvGraphicFramePr/>
                <a:graphic xmlns:a="http://schemas.openxmlformats.org/drawingml/2006/main">
                  <a:graphicData uri="http://schemas.microsoft.com/office/word/2010/wordprocessingShape">
                    <wps:wsp>
                      <wps:cNvSpPr txBox="1"/>
                      <wps:spPr>
                        <a:xfrm rot="10800000" flipV="1">
                          <a:off x="0" y="0"/>
                          <a:ext cx="606056" cy="266361"/>
                        </a:xfrm>
                        <a:prstGeom prst="rect">
                          <a:avLst/>
                        </a:prstGeom>
                        <a:solidFill>
                          <a:schemeClr val="lt1"/>
                        </a:solidFill>
                        <a:ln w="6350">
                          <a:noFill/>
                        </a:ln>
                      </wps:spPr>
                      <wps:txbx>
                        <w:txbxContent>
                          <w:p w14:paraId="385C2935" w14:textId="77777777" w:rsidR="00171414" w:rsidRDefault="00171414" w:rsidP="00171414">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DB86D3" id="_x0000_s1030" type="#_x0000_t202" style="position:absolute;left:0;text-align:left;margin-left:60.15pt;margin-top:7.2pt;width:47.7pt;height:20.95pt;rotation:180;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" fillcolor="white [3201]" stroked="f" strokeweight=".5pt">
                <v:textbox>
                  <w:txbxContent>
                    <w:p w14:paraId="385C2935" w14:textId="77777777" w:rsidR="00171414" w:rsidRDefault="00171414" w:rsidP="00171414">
                      <w:r>
                        <w:t>3</w:t>
                      </w:r>
                    </w:p>
                  </w:txbxContent>
                </v:textbox>
              </v:shape>
            </w:pict>
          </mc:Fallback>
        </mc:AlternateContent>
      </w:r>
    </w:p>
    <w:p w14:paraId="182311EB" w14:textId="77777777" w:rsidR="00171414" w:rsidRDefault="00171414" w:rsidP="00171414">
      <w:pPr>
        <w:pStyle w:val="CHANTIEREST"/>
      </w:pPr>
    </w:p>
    <w:p w14:paraId="66828FEA" w14:textId="77777777" w:rsidR="00171414" w:rsidRDefault="00171414" w:rsidP="005E5CA4">
      <w:pPr>
        <w:rPr>
          <w:i/>
          <w:iCs/>
        </w:rPr>
      </w:pPr>
    </w:p>
    <w:p w14:paraId="235F4D88" w14:textId="77777777" w:rsidR="00171414" w:rsidRPr="007F608C" w:rsidRDefault="00171414" w:rsidP="00171414">
      <w:pPr>
        <w:pStyle w:val="Indicationscourtes"/>
      </w:pPr>
      <w:r w:rsidRPr="007F608C">
        <w:t>Le Maître désigné pose la branche d'Acacia au centre du Tapis de Loge et retourne à sa place.</w:t>
      </w:r>
    </w:p>
    <w:p w14:paraId="1D70EC31" w14:textId="47DE9C19" w:rsidR="007F608C" w:rsidRPr="007F608C" w:rsidRDefault="007F608C" w:rsidP="005E5CA4">
      <w:pPr>
        <w:rPr>
          <w:i/>
          <w:iCs/>
        </w:rPr>
      </w:pPr>
    </w:p>
    <w:bookmarkEnd w:id="38"/>
    <w:p w14:paraId="503008C2" w14:textId="77777777" w:rsidR="007F608C" w:rsidRPr="007F608C" w:rsidRDefault="003F3387" w:rsidP="00171414">
      <w:pPr>
        <w:jc w:val="center"/>
      </w:pPr>
      <w:r w:rsidRPr="005E5CA4">
        <w:rPr>
          <w:caps/>
          <w:noProof/>
        </w:rPr>
        <w:object w:dxaOrig="1140" w:dyaOrig="1032" w14:anchorId="3CC08970">
          <v:shape id="_x0000_i1033" type="#_x0000_t75" alt="Une image contenant ligne&#10;&#10;Le contenu généré par l’IA peut être incorrect." style="width:28.45pt;height:27.65pt;mso-width-percent:0;mso-height-percent:0;mso-width-percent:0;mso-height-percent:0" o:ole="">
            <v:imagedata r:id="rId14" o:title=""/>
          </v:shape>
          <o:OLEObject Type="Embed" ProgID="PBrush" ShapeID="_x0000_i1033" DrawAspect="Content" ObjectID="_1831384277" r:id="rId22"/>
        </w:object>
      </w:r>
      <w:r w:rsidR="007F608C" w:rsidRPr="007F608C">
        <w:br w:type="page"/>
      </w:r>
    </w:p>
    <w:p w14:paraId="5DCCD909" w14:textId="421752A2" w:rsidR="007F608C" w:rsidRPr="007F608C" w:rsidRDefault="007F608C" w:rsidP="00171414">
      <w:pPr>
        <w:pStyle w:val="Titre2"/>
        <w:spacing w:before="0"/>
      </w:pPr>
      <w:bookmarkStart w:id="43" w:name="_Toc348728749"/>
      <w:bookmarkStart w:id="44" w:name="_Toc348728787"/>
      <w:bookmarkStart w:id="45" w:name="_Toc117686849"/>
      <w:bookmarkStart w:id="46" w:name="_Toc152769116"/>
      <w:bookmarkStart w:id="47" w:name="_Toc161754971"/>
      <w:bookmarkStart w:id="48" w:name="_Hlk151565238"/>
      <w:bookmarkStart w:id="49" w:name="_Toc220771214"/>
      <w:r w:rsidRPr="007F608C">
        <w:lastRenderedPageBreak/>
        <w:t>OUVERTURE DE LA LOGE DE MAÎTRE ET REPRISE DES TRAVAUX</w:t>
      </w:r>
      <w:bookmarkEnd w:id="43"/>
      <w:bookmarkEnd w:id="44"/>
      <w:bookmarkEnd w:id="45"/>
      <w:bookmarkEnd w:id="46"/>
      <w:bookmarkEnd w:id="47"/>
      <w:bookmarkEnd w:id="49"/>
    </w:p>
    <w:bookmarkEnd w:id="48"/>
    <w:p w14:paraId="7C75AA30" w14:textId="77777777" w:rsidR="00171414" w:rsidRDefault="007F608C" w:rsidP="00171414">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r w:rsidRPr="007F608C">
        <w:tab/>
      </w:r>
    </w:p>
    <w:p w14:paraId="16AF10F4" w14:textId="490EED45" w:rsidR="007F608C" w:rsidRPr="007F608C" w:rsidRDefault="007F608C" w:rsidP="005E5CA4">
      <w:r w:rsidRPr="007F608C">
        <w:sym w:font="Wingdings" w:char="F06C"/>
      </w:r>
      <w:r w:rsidRPr="007F608C">
        <w:tab/>
        <w:t xml:space="preserve"> Vénérable Maître 1</w:t>
      </w:r>
      <w:r w:rsidRPr="007F608C">
        <w:rPr>
          <w:vertAlign w:val="superscript"/>
        </w:rPr>
        <w:t>er</w:t>
      </w:r>
      <w:r w:rsidRPr="007F608C">
        <w:t xml:space="preserve"> Surveillant, </w:t>
      </w:r>
      <w:bookmarkStart w:id="50" w:name="_Hlk151565627"/>
      <w:r w:rsidRPr="007F608C">
        <w:t>à quelle heure s'ouvre la loge de Maîtres</w:t>
      </w:r>
      <w:bookmarkEnd w:id="50"/>
      <w:r w:rsidRPr="007F608C">
        <w:t> ?</w:t>
      </w:r>
    </w:p>
    <w:p w14:paraId="3632505A" w14:textId="77777777" w:rsidR="00171414" w:rsidRDefault="007F608C" w:rsidP="00171414">
      <w:pPr>
        <w:pStyle w:val="CHNATIERSUD"/>
      </w:pPr>
      <w:r w:rsidRPr="007F608C">
        <w:t>1</w:t>
      </w:r>
      <w:r w:rsidRPr="007F608C">
        <w:rPr>
          <w:vertAlign w:val="superscript"/>
        </w:rPr>
        <w:t>er</w:t>
      </w:r>
      <w:r w:rsidRPr="007F608C">
        <w:t xml:space="preserve"> Surv</w:t>
      </w:r>
      <w:r w:rsidRPr="007F608C">
        <w:rPr>
          <w:rFonts w:ascii="Cambria Math" w:hAnsi="Cambria Math" w:cs="Cambria Math"/>
        </w:rPr>
        <w:t>∴</w:t>
      </w:r>
      <w:r w:rsidRPr="007F608C">
        <w:t xml:space="preserve"> </w:t>
      </w:r>
    </w:p>
    <w:p w14:paraId="552A1C95" w14:textId="434151A1" w:rsidR="007F608C" w:rsidRPr="007F608C" w:rsidRDefault="007F608C" w:rsidP="005E5CA4">
      <w:r w:rsidRPr="007F608C">
        <w:t>À Midi.</w:t>
      </w:r>
    </w:p>
    <w:p w14:paraId="0D4F6BAD" w14:textId="77777777" w:rsidR="00171414" w:rsidRDefault="007F608C" w:rsidP="00171414">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4B9765F5" w14:textId="154EDBB5" w:rsidR="007F608C" w:rsidRPr="007F608C" w:rsidRDefault="007F608C" w:rsidP="005E5CA4">
      <w:r w:rsidRPr="007F608C">
        <w:t>Quelle heure est-il, Vénérable Maître 2</w:t>
      </w:r>
      <w:r w:rsidRPr="007F608C">
        <w:rPr>
          <w:vertAlign w:val="superscript"/>
        </w:rPr>
        <w:t>ème</w:t>
      </w:r>
      <w:r w:rsidRPr="007F608C">
        <w:t xml:space="preserve"> Surveillant ?</w:t>
      </w:r>
    </w:p>
    <w:p w14:paraId="1EB33E5D" w14:textId="77777777" w:rsidR="00171414" w:rsidRDefault="007F608C" w:rsidP="00171414">
      <w:pPr>
        <w:pStyle w:val="CHNATIERSUD"/>
      </w:pPr>
      <w:r w:rsidRPr="007F608C">
        <w:t>1</w:t>
      </w:r>
      <w:r w:rsidRPr="007F608C">
        <w:rPr>
          <w:vertAlign w:val="superscript"/>
        </w:rPr>
        <w:t>er</w:t>
      </w:r>
      <w:r w:rsidRPr="007F608C">
        <w:t xml:space="preserve"> Surv</w:t>
      </w:r>
      <w:r w:rsidRPr="007F608C">
        <w:rPr>
          <w:rFonts w:ascii="Cambria Math" w:hAnsi="Cambria Math" w:cs="Cambria Math"/>
        </w:rPr>
        <w:t>∴</w:t>
      </w:r>
      <w:r w:rsidRPr="007F608C">
        <w:t xml:space="preserve"> </w:t>
      </w:r>
    </w:p>
    <w:p w14:paraId="0A2F3C14" w14:textId="77A8B84C" w:rsidR="007F608C" w:rsidRPr="007F608C" w:rsidRDefault="007F608C" w:rsidP="005E5CA4">
      <w:r w:rsidRPr="007F608C">
        <w:t>Il est Midi.</w:t>
      </w:r>
    </w:p>
    <w:p w14:paraId="04CCCEC2" w14:textId="77777777" w:rsidR="00171414" w:rsidRDefault="007F608C" w:rsidP="00171414">
      <w:pPr>
        <w:pStyle w:val="CHANTIEREST"/>
      </w:pPr>
      <w:bookmarkStart w:id="51" w:name="OLE_LINK798"/>
      <w:bookmarkStart w:id="52" w:name="OLE_LINK799"/>
      <w:bookmarkStart w:id="53" w:name="OLE_LINK1"/>
      <w:bookmarkStart w:id="54" w:name="OLE_LINK2"/>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bookmarkStart w:id="55" w:name="_Hlk151565812"/>
    </w:p>
    <w:p w14:paraId="51207719" w14:textId="1461BE43" w:rsidR="007F608C" w:rsidRPr="007F608C" w:rsidRDefault="007F608C" w:rsidP="005E5CA4">
      <w:r w:rsidRPr="007F608C">
        <w:t xml:space="preserve">Puisqu'il est l'heure et que tout est conforme au plan symbolique, je déclare en vertu des pouvoirs dont je suis investi, que la Loge </w:t>
      </w:r>
      <w:r w:rsidRPr="007F608C">
        <w:rPr>
          <w:b/>
        </w:rPr>
        <w:t>Socrate – Raison &amp; Progrès</w:t>
      </w:r>
      <w:r w:rsidRPr="007F608C">
        <w:t xml:space="preserve">, fondée à la gloire de l'Œuvre Universelle </w:t>
      </w:r>
      <w:r w:rsidRPr="007F608C">
        <w:rPr>
          <w:b/>
        </w:rPr>
        <w:t>en 2022, à l'Orient de-Pont-à Mousson</w:t>
      </w:r>
      <w:r w:rsidRPr="007F608C">
        <w:t>, est ouverte régulièrement au grade de Maître.</w:t>
      </w:r>
      <w:bookmarkEnd w:id="51"/>
      <w:bookmarkEnd w:id="52"/>
      <w:bookmarkEnd w:id="55"/>
    </w:p>
    <w:p w14:paraId="6585DDE2" w14:textId="77777777" w:rsidR="007F608C" w:rsidRPr="007F608C" w:rsidRDefault="007F608C" w:rsidP="005E5CA4">
      <w:r w:rsidRPr="007F608C">
        <w:tab/>
      </w:r>
      <w:bookmarkEnd w:id="53"/>
      <w:bookmarkEnd w:id="54"/>
      <w:r w:rsidRPr="007F608C">
        <w:tab/>
      </w:r>
      <w:r w:rsidRPr="007F608C">
        <w:sym w:font="Wingdings" w:char="F06C"/>
      </w:r>
      <w:r w:rsidRPr="007F608C">
        <w:t xml:space="preserve">     </w:t>
      </w:r>
      <w:r w:rsidRPr="007F608C">
        <w:sym w:font="Wingdings" w:char="F06C"/>
      </w:r>
      <w:r w:rsidRPr="007F608C">
        <w:t xml:space="preserve">     </w:t>
      </w:r>
      <w:r w:rsidRPr="007F608C">
        <w:sym w:font="Wingdings" w:char="F06C"/>
      </w:r>
      <w:r w:rsidRPr="007F608C">
        <w:tab/>
      </w:r>
      <w:bookmarkStart w:id="56" w:name="_Hlk151565886"/>
      <w:r w:rsidRPr="007F608C">
        <w:tab/>
      </w:r>
      <w:r w:rsidRPr="007F608C">
        <w:rPr>
          <w:i/>
          <w:iCs/>
        </w:rPr>
        <w:t>Les trois coups sont régulièrement espacés</w:t>
      </w:r>
      <w:bookmarkEnd w:id="56"/>
      <w:r w:rsidRPr="007F608C">
        <w:rPr>
          <w:i/>
          <w:iCs/>
        </w:rPr>
        <w:t>.</w:t>
      </w:r>
    </w:p>
    <w:p w14:paraId="30A41734" w14:textId="77777777" w:rsidR="00171414" w:rsidRDefault="007F608C" w:rsidP="00171414">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28BBB9A2" w14:textId="77777777" w:rsidR="00171414" w:rsidRDefault="007F608C" w:rsidP="00171414">
      <w:r w:rsidRPr="007F608C">
        <w:t>Vénérables Maîtres 1</w:t>
      </w:r>
      <w:r w:rsidRPr="007F608C">
        <w:rPr>
          <w:vertAlign w:val="superscript"/>
        </w:rPr>
        <w:t>er</w:t>
      </w:r>
      <w:r w:rsidRPr="007F608C">
        <w:t xml:space="preserve"> et 2</w:t>
      </w:r>
      <w:r w:rsidRPr="007F608C">
        <w:rPr>
          <w:vertAlign w:val="superscript"/>
        </w:rPr>
        <w:t>ème</w:t>
      </w:r>
      <w:r w:rsidRPr="007F608C">
        <w:t xml:space="preserve"> Surveillants, </w:t>
      </w:r>
      <w:bookmarkStart w:id="57" w:name="_Hlk151566004"/>
      <w:r w:rsidRPr="007F608C">
        <w:t xml:space="preserve">invitez les </w:t>
      </w:r>
      <w:bookmarkStart w:id="58" w:name="OLE_LINK36"/>
      <w:bookmarkStart w:id="59" w:name="OLE_LINK37"/>
      <w:r w:rsidRPr="007F608C">
        <w:t xml:space="preserve">Frères et les Sœurs, </w:t>
      </w:r>
      <w:bookmarkEnd w:id="58"/>
      <w:bookmarkEnd w:id="59"/>
      <w:r w:rsidRPr="007F608C">
        <w:t>du Sud au Nord de la Loge, comme j'invite ceux qui se tiennent à l’Est et à l’Ouest, à rassembler ce qui est épars et à poursuivre l'Œuvre commencée.</w:t>
      </w:r>
      <w:bookmarkStart w:id="60" w:name="OLE_LINK38"/>
      <w:bookmarkStart w:id="61" w:name="OLE_LINK39"/>
      <w:bookmarkEnd w:id="57"/>
    </w:p>
    <w:p w14:paraId="02FAA1A1" w14:textId="4D2F401F" w:rsidR="00171414" w:rsidRDefault="007F608C" w:rsidP="00171414">
      <w:pPr>
        <w:pStyle w:val="CHNATIERSUD"/>
      </w:pPr>
      <w:r w:rsidRPr="007F608C">
        <w:t>1</w:t>
      </w:r>
      <w:r w:rsidRPr="007F608C">
        <w:rPr>
          <w:vertAlign w:val="superscript"/>
        </w:rPr>
        <w:t>er</w:t>
      </w:r>
      <w:r w:rsidRPr="007F608C">
        <w:t xml:space="preserve"> Surv</w:t>
      </w:r>
      <w:r w:rsidRPr="007F608C">
        <w:rPr>
          <w:rFonts w:ascii="Cambria Math" w:hAnsi="Cambria Math" w:cs="Cambria Math"/>
        </w:rPr>
        <w:t>∴</w:t>
      </w:r>
      <w:r w:rsidRPr="007F608C">
        <w:t> </w:t>
      </w:r>
    </w:p>
    <w:p w14:paraId="5D0630A1" w14:textId="0DE0C538" w:rsidR="007F608C" w:rsidRPr="007F608C" w:rsidRDefault="007F608C" w:rsidP="005E5CA4">
      <w:r w:rsidRPr="007F608C">
        <w:sym w:font="Wingdings" w:char="F06C"/>
      </w:r>
      <w:r w:rsidRPr="007F608C">
        <w:t xml:space="preserve">  </w:t>
      </w:r>
      <w:bookmarkEnd w:id="60"/>
      <w:bookmarkEnd w:id="61"/>
      <w:r w:rsidRPr="007F608C">
        <w:t>Vénérables Maîtres du Sud de la Loge, vous êtes invités par le Très Respectable Maître et par moi, à rassembler ce qui est épars et à poursuivre l'Œuvre commencée.</w:t>
      </w:r>
    </w:p>
    <w:p w14:paraId="23465518" w14:textId="77777777" w:rsidR="00171414" w:rsidRDefault="007F608C" w:rsidP="00171414">
      <w:pPr>
        <w:pStyle w:val="CHANTIERNORD"/>
      </w:pPr>
      <w:r w:rsidRPr="007F608C">
        <w:t>2</w:t>
      </w:r>
      <w:r w:rsidRPr="007F608C">
        <w:rPr>
          <w:vertAlign w:val="superscript"/>
        </w:rPr>
        <w:t>ème</w:t>
      </w:r>
      <w:r w:rsidRPr="007F608C">
        <w:t xml:space="preserve"> Surv</w:t>
      </w:r>
      <w:r w:rsidRPr="007F608C">
        <w:rPr>
          <w:rFonts w:ascii="Cambria Math" w:hAnsi="Cambria Math" w:cs="Cambria Math"/>
        </w:rPr>
        <w:t>∴</w:t>
      </w:r>
      <w:r w:rsidRPr="007F608C">
        <w:t> </w:t>
      </w:r>
    </w:p>
    <w:p w14:paraId="51846A2D" w14:textId="796E9B3C" w:rsidR="007F608C" w:rsidRPr="007F608C" w:rsidRDefault="007F608C" w:rsidP="005E5CA4">
      <w:r w:rsidRPr="007F608C">
        <w:sym w:font="Wingdings" w:char="F06C"/>
      </w:r>
      <w:r w:rsidRPr="007F608C">
        <w:t xml:space="preserve"> </w:t>
      </w:r>
      <w:r w:rsidRPr="007F608C">
        <w:tab/>
        <w:t xml:space="preserve"> </w:t>
      </w:r>
      <w:bookmarkStart w:id="62" w:name="OLE_LINK40"/>
      <w:bookmarkStart w:id="63" w:name="OLE_LINK41"/>
      <w:bookmarkStart w:id="64" w:name="OLE_LINK390"/>
      <w:bookmarkStart w:id="65" w:name="OLE_LINK511"/>
      <w:bookmarkStart w:id="66" w:name="OLE_LINK512"/>
      <w:r w:rsidRPr="007F608C">
        <w:t>Vénérables Maîtres du Nord de la Loge, vous êtes invités par le Très Respectable Maître et par moi, à rassembler ce qui est épars et à poursuivre l'Œuvre commencée.</w:t>
      </w:r>
    </w:p>
    <w:p w14:paraId="5FEA2A72" w14:textId="77777777" w:rsidR="007F608C" w:rsidRPr="007F608C" w:rsidRDefault="007F608C" w:rsidP="005E5CA4">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r w:rsidRPr="007F608C">
        <w:tab/>
      </w:r>
      <w:r w:rsidRPr="007F608C">
        <w:sym w:font="Wingdings" w:char="F06C"/>
      </w:r>
      <w:r w:rsidRPr="007F608C">
        <w:sym w:font="Wingdings" w:char="F06C"/>
      </w:r>
      <w:bookmarkEnd w:id="62"/>
      <w:bookmarkEnd w:id="63"/>
      <w:bookmarkEnd w:id="64"/>
      <w:r w:rsidRPr="007F608C">
        <w:t xml:space="preserve">   </w:t>
      </w:r>
      <w:r w:rsidRPr="007F608C">
        <w:sym w:font="Wingdings" w:char="F06C"/>
      </w:r>
      <w:r w:rsidRPr="007F608C">
        <w:t xml:space="preserve">     </w:t>
      </w:r>
      <w:r w:rsidRPr="007F608C">
        <w:sym w:font="Wingdings" w:char="F06C"/>
      </w:r>
      <w:r w:rsidRPr="007F608C">
        <w:sym w:font="Wingdings" w:char="F06C"/>
      </w:r>
      <w:r w:rsidRPr="007F608C">
        <w:t xml:space="preserve">   </w:t>
      </w:r>
      <w:r w:rsidRPr="007F608C">
        <w:sym w:font="Wingdings" w:char="F06C"/>
      </w:r>
      <w:r w:rsidRPr="007F608C">
        <w:t xml:space="preserve">     </w:t>
      </w:r>
      <w:r w:rsidRPr="007F608C">
        <w:sym w:font="Wingdings" w:char="F06C"/>
      </w:r>
      <w:r w:rsidRPr="007F608C">
        <w:sym w:font="Wingdings" w:char="F06C"/>
      </w:r>
      <w:r w:rsidRPr="007F608C">
        <w:t xml:space="preserve">   </w:t>
      </w:r>
      <w:r w:rsidRPr="007F608C">
        <w:sym w:font="Wingdings" w:char="F06C"/>
      </w:r>
    </w:p>
    <w:p w14:paraId="356B390C" w14:textId="77777777" w:rsidR="007F608C" w:rsidRPr="007F608C" w:rsidRDefault="007F608C" w:rsidP="005E5CA4">
      <w:bookmarkStart w:id="67" w:name="OLE_LINK82"/>
      <w:bookmarkStart w:id="68" w:name="OLE_LINK83"/>
      <w:r w:rsidRPr="007F608C">
        <w:t>1</w:t>
      </w:r>
      <w:r w:rsidRPr="007F608C">
        <w:rPr>
          <w:vertAlign w:val="superscript"/>
        </w:rPr>
        <w:t>er</w:t>
      </w:r>
      <w:r w:rsidRPr="007F608C">
        <w:t xml:space="preserve"> Surv</w:t>
      </w:r>
      <w:r w:rsidRPr="007F608C">
        <w:rPr>
          <w:rFonts w:ascii="Cambria Math" w:hAnsi="Cambria Math" w:cs="Cambria Math"/>
        </w:rPr>
        <w:t>∴</w:t>
      </w:r>
      <w:r w:rsidRPr="007F608C">
        <w:t> :</w:t>
      </w:r>
      <w:r w:rsidRPr="007F608C">
        <w:tab/>
      </w:r>
      <w:bookmarkEnd w:id="67"/>
      <w:bookmarkEnd w:id="68"/>
      <w:r w:rsidRPr="007F608C">
        <w:sym w:font="Wingdings" w:char="F06C"/>
      </w:r>
      <w:r w:rsidRPr="007F608C">
        <w:sym w:font="Wingdings" w:char="F06C"/>
      </w:r>
      <w:r w:rsidRPr="007F608C">
        <w:t xml:space="preserve">   </w:t>
      </w:r>
      <w:r w:rsidRPr="007F608C">
        <w:sym w:font="Wingdings" w:char="F06C"/>
      </w:r>
      <w:r w:rsidRPr="007F608C">
        <w:t xml:space="preserve">     </w:t>
      </w:r>
      <w:r w:rsidRPr="007F608C">
        <w:sym w:font="Wingdings" w:char="F06C"/>
      </w:r>
      <w:r w:rsidRPr="007F608C">
        <w:sym w:font="Wingdings" w:char="F06C"/>
      </w:r>
      <w:r w:rsidRPr="007F608C">
        <w:t xml:space="preserve">   </w:t>
      </w:r>
      <w:r w:rsidRPr="007F608C">
        <w:sym w:font="Wingdings" w:char="F06C"/>
      </w:r>
      <w:r w:rsidRPr="007F608C">
        <w:t xml:space="preserve">     </w:t>
      </w:r>
      <w:r w:rsidRPr="007F608C">
        <w:sym w:font="Wingdings" w:char="F06C"/>
      </w:r>
      <w:r w:rsidRPr="007F608C">
        <w:sym w:font="Wingdings" w:char="F06C"/>
      </w:r>
      <w:r w:rsidRPr="007F608C">
        <w:t xml:space="preserve">   </w:t>
      </w:r>
      <w:r w:rsidRPr="007F608C">
        <w:sym w:font="Wingdings" w:char="F06C"/>
      </w:r>
    </w:p>
    <w:p w14:paraId="6D784ED5" w14:textId="77777777" w:rsidR="007F608C" w:rsidRPr="007F608C" w:rsidRDefault="007F608C" w:rsidP="005E5CA4">
      <w:r w:rsidRPr="007F608C">
        <w:t>2</w:t>
      </w:r>
      <w:r w:rsidRPr="007F608C">
        <w:rPr>
          <w:vertAlign w:val="superscript"/>
        </w:rPr>
        <w:t>ème</w:t>
      </w:r>
      <w:r w:rsidRPr="007F608C">
        <w:t xml:space="preserve"> Surv</w:t>
      </w:r>
      <w:r w:rsidRPr="007F608C">
        <w:rPr>
          <w:rFonts w:ascii="Cambria Math" w:hAnsi="Cambria Math" w:cs="Cambria Math"/>
        </w:rPr>
        <w:t>∴</w:t>
      </w:r>
      <w:r w:rsidRPr="007F608C">
        <w:t> :</w:t>
      </w:r>
      <w:r w:rsidRPr="007F608C">
        <w:tab/>
      </w:r>
      <w:bookmarkStart w:id="69" w:name="OLE_LINK220"/>
      <w:bookmarkStart w:id="70" w:name="OLE_LINK221"/>
      <w:bookmarkStart w:id="71" w:name="OLE_LINK513"/>
      <w:bookmarkEnd w:id="65"/>
      <w:bookmarkEnd w:id="66"/>
      <w:r w:rsidRPr="007F608C">
        <w:sym w:font="Wingdings" w:char="F06C"/>
      </w:r>
      <w:r w:rsidRPr="007F608C">
        <w:sym w:font="Wingdings" w:char="F06C"/>
      </w:r>
      <w:r w:rsidRPr="007F608C">
        <w:t xml:space="preserve">   </w:t>
      </w:r>
      <w:r w:rsidRPr="007F608C">
        <w:sym w:font="Wingdings" w:char="F06C"/>
      </w:r>
      <w:r w:rsidRPr="007F608C">
        <w:t xml:space="preserve">     </w:t>
      </w:r>
      <w:r w:rsidRPr="007F608C">
        <w:sym w:font="Wingdings" w:char="F06C"/>
      </w:r>
      <w:r w:rsidRPr="007F608C">
        <w:sym w:font="Wingdings" w:char="F06C"/>
      </w:r>
      <w:r w:rsidRPr="007F608C">
        <w:t xml:space="preserve">   </w:t>
      </w:r>
      <w:r w:rsidRPr="007F608C">
        <w:sym w:font="Wingdings" w:char="F06C"/>
      </w:r>
      <w:r w:rsidRPr="007F608C">
        <w:t xml:space="preserve">     </w:t>
      </w:r>
      <w:r w:rsidRPr="007F608C">
        <w:sym w:font="Wingdings" w:char="F06C"/>
      </w:r>
      <w:r w:rsidRPr="007F608C">
        <w:sym w:font="Wingdings" w:char="F06C"/>
      </w:r>
      <w:r w:rsidRPr="007F608C">
        <w:t xml:space="preserve">   </w:t>
      </w:r>
      <w:r w:rsidRPr="007F608C">
        <w:sym w:font="Wingdings" w:char="F06C"/>
      </w:r>
    </w:p>
    <w:p w14:paraId="3B753A8A" w14:textId="3C2CFC64" w:rsidR="007F608C" w:rsidRPr="007F608C" w:rsidRDefault="007F608C" w:rsidP="005E5CA4">
      <w:bookmarkStart w:id="72" w:name="OLE_LINK44"/>
      <w:bookmarkStart w:id="73" w:name="OLE_LINK45"/>
      <w:r w:rsidRPr="007F608C">
        <w:t>Avec moi par le Signe ordinaire, le Signe d'horreur, la Batterie et l'Acclamation</w:t>
      </w:r>
    </w:p>
    <w:bookmarkEnd w:id="72"/>
    <w:bookmarkEnd w:id="73"/>
    <w:p w14:paraId="1B538F09" w14:textId="04661CA7" w:rsidR="007F608C" w:rsidRPr="007F608C" w:rsidRDefault="00171414" w:rsidP="00171414">
      <w:pPr>
        <w:ind w:firstLine="709"/>
      </w:pPr>
      <w:r>
        <w:rPr>
          <w:rFonts w:ascii="Wingdings" w:hAnsi="Wingdings"/>
        </w:rPr>
        <w:t>mm</w:t>
      </w:r>
      <w:r>
        <w:t xml:space="preserve">  </w:t>
      </w:r>
      <w:r>
        <w:rPr>
          <w:rFonts w:ascii="Wingdings" w:hAnsi="Wingdings"/>
        </w:rPr>
        <w:t>m</w:t>
      </w:r>
      <w:r>
        <w:t xml:space="preserve">   </w:t>
      </w:r>
      <w:r>
        <w:rPr>
          <w:rFonts w:ascii="Wingdings" w:hAnsi="Wingdings"/>
        </w:rPr>
        <w:t>mm</w:t>
      </w:r>
      <w:r>
        <w:t xml:space="preserve">   </w:t>
      </w:r>
      <w:r>
        <w:rPr>
          <w:rFonts w:ascii="Wingdings" w:hAnsi="Wingdings"/>
        </w:rPr>
        <w:t>m</w:t>
      </w:r>
      <w:r>
        <w:t xml:space="preserve">    </w:t>
      </w:r>
      <w:r>
        <w:rPr>
          <w:rFonts w:ascii="Wingdings" w:hAnsi="Wingdings"/>
        </w:rPr>
        <w:t>mm</w:t>
      </w:r>
      <w:r>
        <w:t xml:space="preserve">   </w:t>
      </w:r>
      <w:r>
        <w:rPr>
          <w:rFonts w:ascii="Wingdings" w:hAnsi="Wingdings"/>
        </w:rPr>
        <w:t xml:space="preserve">m </w:t>
      </w:r>
      <w:r w:rsidR="007F608C" w:rsidRPr="007F608C">
        <w:rPr>
          <w:b/>
        </w:rPr>
        <w:t xml:space="preserve">Liberté ! </w:t>
      </w:r>
      <w:bookmarkStart w:id="74" w:name="_Hlk151566839"/>
      <w:r w:rsidR="007F608C" w:rsidRPr="007F608C">
        <w:rPr>
          <w:b/>
        </w:rPr>
        <w:t>Égalité ! Fraternité</w:t>
      </w:r>
      <w:bookmarkEnd w:id="74"/>
      <w:r w:rsidR="007F608C" w:rsidRPr="007F608C">
        <w:rPr>
          <w:b/>
        </w:rPr>
        <w:t> !</w:t>
      </w:r>
    </w:p>
    <w:p w14:paraId="4579D096" w14:textId="77777777" w:rsidR="00171414" w:rsidRDefault="007F608C" w:rsidP="00171414">
      <w:pPr>
        <w:pStyle w:val="CHANTIEREST"/>
      </w:pPr>
      <w:bookmarkStart w:id="75" w:name="_Hlk151566927"/>
      <w:bookmarkEnd w:id="69"/>
      <w:bookmarkEnd w:id="70"/>
      <w:bookmarkEnd w:id="71"/>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6FA30A02" w14:textId="16293242" w:rsidR="007F608C" w:rsidRPr="007F608C" w:rsidRDefault="007F608C" w:rsidP="005E5CA4">
      <w:r w:rsidRPr="007F608C">
        <w:t>Regagnez vos places, les travaux reprennent force et vigueur.</w:t>
      </w:r>
      <w:bookmarkEnd w:id="75"/>
    </w:p>
    <w:p w14:paraId="5CC3E257" w14:textId="77777777" w:rsidR="007F608C" w:rsidRPr="007F608C" w:rsidRDefault="007F608C" w:rsidP="00171414">
      <w:pPr>
        <w:pStyle w:val="Indicationscourtes"/>
      </w:pPr>
      <w:r w:rsidRPr="007F608C">
        <w:t>Chacun fait le Signe et reprend place.</w:t>
      </w:r>
      <w:r w:rsidRPr="007F608C">
        <w:br w:type="page"/>
      </w:r>
    </w:p>
    <w:p w14:paraId="61CF07EF" w14:textId="77777777" w:rsidR="007F608C" w:rsidRPr="007F608C" w:rsidRDefault="007F608C" w:rsidP="001A367F">
      <w:pPr>
        <w:pStyle w:val="Titre2"/>
      </w:pPr>
      <w:bookmarkStart w:id="76" w:name="_Toc161754972"/>
      <w:bookmarkStart w:id="77" w:name="_Hlk151567038"/>
      <w:bookmarkStart w:id="78" w:name="_Toc220771215"/>
      <w:r w:rsidRPr="007F608C">
        <w:lastRenderedPageBreak/>
        <w:t>LE LIVRE DE LA CONSTITUTION ET DU RÉGLEMENT GÉNÉRAL</w:t>
      </w:r>
      <w:bookmarkEnd w:id="76"/>
      <w:bookmarkEnd w:id="78"/>
    </w:p>
    <w:p w14:paraId="27BEF6C7" w14:textId="77777777" w:rsidR="001A367F" w:rsidRDefault="007F608C" w:rsidP="001A367F">
      <w:pPr>
        <w:pStyle w:val="CHANTIEREST"/>
      </w:pPr>
      <w:bookmarkStart w:id="79" w:name="OLE_LINK54"/>
      <w:bookmarkStart w:id="80" w:name="OLE_LINK55"/>
      <w:bookmarkStart w:id="81" w:name="OLE_LINK58"/>
      <w:bookmarkStart w:id="82" w:name="OLE_LINK59"/>
      <w:bookmarkEnd w:id="77"/>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5E703DFB" w14:textId="1ECC8960" w:rsidR="007F608C" w:rsidRPr="007F608C" w:rsidRDefault="007F608C" w:rsidP="005E5CA4">
      <w:r w:rsidRPr="007F608C">
        <w:sym w:font="Wingdings" w:char="F06C"/>
      </w:r>
      <w:r w:rsidRPr="007F608C">
        <w:t xml:space="preserve">  </w:t>
      </w:r>
      <w:bookmarkEnd w:id="79"/>
      <w:bookmarkEnd w:id="80"/>
      <w:r w:rsidRPr="007F608C">
        <w:t>Vénérable Maître Orateur</w:t>
      </w:r>
      <w:bookmarkEnd w:id="81"/>
      <w:bookmarkEnd w:id="82"/>
      <w:r w:rsidRPr="007F608C">
        <w:t xml:space="preserve">, </w:t>
      </w:r>
      <w:bookmarkStart w:id="83" w:name="_Hlk151647915"/>
      <w:r w:rsidRPr="007F608C">
        <w:t xml:space="preserve">rappelle à chacun les Principes Généraux du Grand Orient de France. </w:t>
      </w:r>
    </w:p>
    <w:bookmarkEnd w:id="83"/>
    <w:p w14:paraId="13069E14" w14:textId="77777777" w:rsidR="007F608C" w:rsidRPr="007F608C" w:rsidRDefault="007F608C" w:rsidP="001A367F">
      <w:pPr>
        <w:pStyle w:val="Indicationscourtes"/>
      </w:pPr>
      <w:r w:rsidRPr="007F608C">
        <w:t>L’Orateur, debout et à l'ordre, tenant le livre de la main gauche, donne lecture de l'article 1er de la Constitution de l'Obédience.</w:t>
      </w:r>
    </w:p>
    <w:p w14:paraId="48AFD37C" w14:textId="77777777" w:rsidR="001A367F" w:rsidRDefault="007F608C" w:rsidP="001A367F">
      <w:pPr>
        <w:pStyle w:val="CHNATIERSUD"/>
      </w:pPr>
      <w:r w:rsidRPr="007F608C">
        <w:t>Orateur</w:t>
      </w:r>
      <w:bookmarkStart w:id="84" w:name="_Hlk151648025"/>
      <w:r w:rsidRPr="007F608C">
        <w:t> :</w:t>
      </w:r>
    </w:p>
    <w:p w14:paraId="7FEB1B36" w14:textId="59C3D42E" w:rsidR="007F608C" w:rsidRPr="007F608C" w:rsidRDefault="007F608C" w:rsidP="005E5CA4">
      <w:pPr>
        <w:rPr>
          <w:b/>
        </w:rPr>
      </w:pPr>
      <w:r w:rsidRPr="007F608C">
        <w:rPr>
          <w:b/>
        </w:rPr>
        <w:t>Institution essentiellement philanthropique, philosophique et progressive, la Franc-maçonnerie a pour objet la recherche de la vérité, l’étude de la morale, la pratique de la solidarité.</w:t>
      </w:r>
    </w:p>
    <w:p w14:paraId="797FDE6D" w14:textId="1A43FFD9" w:rsidR="007F608C" w:rsidRPr="007F608C" w:rsidRDefault="007F608C" w:rsidP="005E5CA4">
      <w:pPr>
        <w:rPr>
          <w:b/>
        </w:rPr>
      </w:pPr>
      <w:r w:rsidRPr="007F608C">
        <w:rPr>
          <w:b/>
        </w:rPr>
        <w:t>Elle travaille à l’amélioration matérielle et morale, au perfectionnement intellectuel et social de l’humanité.</w:t>
      </w:r>
    </w:p>
    <w:p w14:paraId="3984E685" w14:textId="3DBADF48" w:rsidR="007F608C" w:rsidRPr="007F608C" w:rsidRDefault="007F608C" w:rsidP="005E5CA4">
      <w:pPr>
        <w:rPr>
          <w:b/>
        </w:rPr>
      </w:pPr>
      <w:r w:rsidRPr="007F608C">
        <w:rPr>
          <w:b/>
        </w:rPr>
        <w:t>Elle a pour principe la tolérance mutuelle, le respect des autres et de soi-même, la Liberté Absolue de Conscience.</w:t>
      </w:r>
    </w:p>
    <w:p w14:paraId="3A8C5DF3" w14:textId="45149084" w:rsidR="007F608C" w:rsidRPr="007F608C" w:rsidRDefault="007F608C" w:rsidP="005E5CA4">
      <w:pPr>
        <w:rPr>
          <w:b/>
        </w:rPr>
      </w:pPr>
      <w:r w:rsidRPr="007F608C">
        <w:rPr>
          <w:b/>
        </w:rPr>
        <w:t>Considérant les conceptions métaphysiques comme étant du domaine exclusif de l’appréciation individuelle de ses membres elle se refuse à toute affirmation dogmatique.</w:t>
      </w:r>
    </w:p>
    <w:p w14:paraId="35FD00C1" w14:textId="40F8FD1B" w:rsidR="007F608C" w:rsidRPr="007F608C" w:rsidRDefault="007F608C" w:rsidP="005E5CA4">
      <w:pPr>
        <w:rPr>
          <w:b/>
        </w:rPr>
      </w:pPr>
      <w:r w:rsidRPr="007F608C">
        <w:rPr>
          <w:b/>
        </w:rPr>
        <w:t xml:space="preserve">Elle attache une </w:t>
      </w:r>
      <w:bookmarkStart w:id="85" w:name="OLE_LINK807"/>
      <w:r w:rsidRPr="007F608C">
        <w:rPr>
          <w:b/>
        </w:rPr>
        <w:t xml:space="preserve">importance fondamentale </w:t>
      </w:r>
      <w:bookmarkEnd w:id="85"/>
      <w:r w:rsidRPr="007F608C">
        <w:rPr>
          <w:b/>
        </w:rPr>
        <w:t>à la Laïcité.</w:t>
      </w:r>
    </w:p>
    <w:p w14:paraId="4612BEE9" w14:textId="2B12D6E4" w:rsidR="007F608C" w:rsidRPr="007F608C" w:rsidRDefault="007F608C" w:rsidP="005E5CA4">
      <w:pPr>
        <w:rPr>
          <w:b/>
        </w:rPr>
      </w:pPr>
      <w:r w:rsidRPr="007F608C">
        <w:rPr>
          <w:b/>
        </w:rPr>
        <w:t xml:space="preserve">La Franc-maçonnerie a pour devise : </w:t>
      </w:r>
    </w:p>
    <w:p w14:paraId="5832BF78" w14:textId="0CCAB9C1" w:rsidR="007F608C" w:rsidRPr="007F608C" w:rsidRDefault="007F608C" w:rsidP="005E5CA4">
      <w:r w:rsidRPr="007F608C">
        <w:rPr>
          <w:b/>
        </w:rPr>
        <w:t>LIBERTÉ, ÉGALITÉ, FRATERNITÉ</w:t>
      </w:r>
      <w:r w:rsidRPr="007F608C">
        <w:t>.</w:t>
      </w:r>
    </w:p>
    <w:p w14:paraId="2DE83BBB" w14:textId="77777777" w:rsidR="007F608C" w:rsidRPr="007F608C" w:rsidRDefault="007F608C" w:rsidP="001A367F">
      <w:pPr>
        <w:pStyle w:val="Titre2"/>
      </w:pPr>
      <w:bookmarkStart w:id="86" w:name="_Toc161754973"/>
      <w:bookmarkStart w:id="87" w:name="_Hlk151648085"/>
      <w:bookmarkStart w:id="88" w:name="_Toc220771216"/>
      <w:bookmarkEnd w:id="84"/>
      <w:r w:rsidRPr="007F608C">
        <w:t>LE LIVRE D'ARCHITECTURE</w:t>
      </w:r>
      <w:bookmarkEnd w:id="86"/>
      <w:bookmarkEnd w:id="88"/>
    </w:p>
    <w:bookmarkEnd w:id="87"/>
    <w:p w14:paraId="2F4A6EA7" w14:textId="77777777" w:rsidR="001A367F" w:rsidRDefault="007F608C" w:rsidP="001A367F">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4148464E" w14:textId="39A2A2C0" w:rsidR="007F608C" w:rsidRPr="007F608C" w:rsidRDefault="007F608C" w:rsidP="005E5CA4">
      <w:r w:rsidRPr="007F608C">
        <w:sym w:font="Wingdings" w:char="F06C"/>
      </w:r>
      <w:r w:rsidRPr="007F608C">
        <w:t xml:space="preserve">  Vénérable Maître Secrétaire, présente le tracé de la tenue précédente, que tu as inséré dans le Livre d'Architecture.</w:t>
      </w:r>
    </w:p>
    <w:p w14:paraId="0CBE0238" w14:textId="77777777" w:rsidR="007F608C" w:rsidRPr="007F608C" w:rsidRDefault="007F608C" w:rsidP="005E5CA4">
      <w:r w:rsidRPr="007F608C">
        <w:rPr>
          <w:i/>
          <w:iCs/>
        </w:rPr>
        <w:t>Après lecture du tracé.</w:t>
      </w:r>
    </w:p>
    <w:p w14:paraId="11B2801B" w14:textId="77777777" w:rsidR="001A367F" w:rsidRDefault="007F608C" w:rsidP="001A367F">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7067D6B0" w14:textId="5B8ED5F2" w:rsidR="007F608C" w:rsidRPr="007F608C" w:rsidRDefault="007F608C" w:rsidP="005E5CA4">
      <w:r w:rsidRPr="007F608C">
        <w:t>Vénérables Maîtres, mes Frères et mes Sœurs, avez-vous des observations à présenter sur le tracé du Vénérable Maître Secrétaire ?</w:t>
      </w:r>
    </w:p>
    <w:p w14:paraId="5AA40E8E" w14:textId="77777777" w:rsidR="007F608C" w:rsidRDefault="007F608C" w:rsidP="005E5CA4">
      <w:pPr>
        <w:rPr>
          <w:i/>
          <w:iCs/>
        </w:rPr>
      </w:pPr>
      <w:r w:rsidRPr="007F608C">
        <w:rPr>
          <w:i/>
          <w:iCs/>
        </w:rPr>
        <w:t>Après les observations.</w:t>
      </w:r>
    </w:p>
    <w:p w14:paraId="49E92B72" w14:textId="50433B58" w:rsidR="001A367F" w:rsidRDefault="001A367F" w:rsidP="001A367F">
      <w:pPr>
        <w:pStyle w:val="CHNATIERSUD"/>
      </w:pPr>
      <w:r>
        <w:t>1</w:t>
      </w:r>
      <w:r w:rsidRPr="001A367F">
        <w:rPr>
          <w:vertAlign w:val="superscript"/>
        </w:rPr>
        <w:t>er</w:t>
      </w:r>
      <w:r>
        <w:t xml:space="preserve"> Surv</w:t>
      </w:r>
      <w:r>
        <w:sym w:font="Symbol" w:char="F05C"/>
      </w:r>
    </w:p>
    <w:p w14:paraId="7FBC52EF" w14:textId="751796C4" w:rsidR="001A367F" w:rsidRPr="007F608C" w:rsidRDefault="001A367F" w:rsidP="001A367F">
      <w:r>
        <w:t>T</w:t>
      </w:r>
      <w:r>
        <w:sym w:font="Symbol" w:char="F05C"/>
      </w:r>
      <w:r>
        <w:t>R</w:t>
      </w:r>
      <w:r>
        <w:sym w:font="Symbol" w:char="F05C"/>
      </w:r>
      <w:r>
        <w:t>M</w:t>
      </w:r>
      <w:r>
        <w:sym w:font="Symbol" w:char="F05C"/>
      </w:r>
      <w:r>
        <w:t>, le silence règnent sur l’un et l’autre chantier</w:t>
      </w:r>
    </w:p>
    <w:p w14:paraId="2BFC95E8" w14:textId="77777777" w:rsidR="001A367F" w:rsidRDefault="007F608C" w:rsidP="001A367F">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62CF37B9" w14:textId="62212105" w:rsidR="007F608C" w:rsidRPr="007F608C" w:rsidRDefault="007F608C" w:rsidP="005E5CA4">
      <w:r w:rsidRPr="007F608C">
        <w:t>Vénérable Maître Orateur, je t'invite à donner tes conclusions.</w:t>
      </w:r>
    </w:p>
    <w:p w14:paraId="50E07C2A" w14:textId="77777777" w:rsidR="001A367F" w:rsidRDefault="007F608C" w:rsidP="001A367F">
      <w:pPr>
        <w:pStyle w:val="CHNATIERSUD"/>
      </w:pPr>
      <w:r w:rsidRPr="007F608C">
        <w:t>Orateur </w:t>
      </w:r>
    </w:p>
    <w:p w14:paraId="4299A1C1" w14:textId="734C4ADA" w:rsidR="007F608C" w:rsidRPr="007F608C" w:rsidRDefault="007F608C" w:rsidP="005E5CA4">
      <w:r w:rsidRPr="007F608C">
        <w:t xml:space="preserve">Je suis favorable à l'adoption du tracé. </w:t>
      </w:r>
    </w:p>
    <w:p w14:paraId="7F169A4D" w14:textId="77777777" w:rsidR="001A367F" w:rsidRDefault="007F608C" w:rsidP="001A367F">
      <w:pPr>
        <w:pStyle w:val="CHANTIEREST"/>
      </w:pPr>
      <w:r w:rsidRPr="007F608C">
        <w:lastRenderedPageBreak/>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1ADF3205" w14:textId="23D009D9" w:rsidR="007F608C" w:rsidRPr="007F608C" w:rsidRDefault="007F608C" w:rsidP="005E5CA4">
      <w:r w:rsidRPr="007F608C">
        <w:t xml:space="preserve">J'invite ceux qui sont favorables aux conclusions du Vénérable Maître Orateur, à lever la main à mon coup de maillet.  </w:t>
      </w:r>
      <w:r w:rsidRPr="007F608C">
        <w:sym w:font="Wingdings" w:char="F06C"/>
      </w:r>
    </w:p>
    <w:p w14:paraId="7F8EB989" w14:textId="212A7F53" w:rsidR="007F608C" w:rsidRPr="007F608C" w:rsidRDefault="007F608C" w:rsidP="005E5CA4">
      <w:r w:rsidRPr="007F608C">
        <w:t xml:space="preserve">Avis contraire.  </w:t>
      </w:r>
      <w:r w:rsidRPr="007F608C">
        <w:sym w:font="Wingdings" w:char="F06C"/>
      </w:r>
    </w:p>
    <w:p w14:paraId="2170C72A" w14:textId="77777777" w:rsidR="007F608C" w:rsidRPr="007F608C" w:rsidRDefault="007F608C" w:rsidP="001A367F">
      <w:pPr>
        <w:pStyle w:val="Indicationscourtes"/>
      </w:pPr>
      <w:r w:rsidRPr="007F608C">
        <w:t>Le tracé est adopté (ou repoussé).</w:t>
      </w:r>
    </w:p>
    <w:p w14:paraId="7E955C9D" w14:textId="77777777" w:rsidR="007F608C" w:rsidRPr="007F608C" w:rsidRDefault="007F608C" w:rsidP="001A367F">
      <w:pPr>
        <w:pStyle w:val="Indicationscourtes"/>
      </w:pPr>
      <w:r w:rsidRPr="007F608C">
        <w:t>Le Secrétaire présente le Livre d'Architecture au 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et à l'Orateur, pour qu'ils y apposent leurs signatures, et au Garde du Sceau et de la Patente, pour l'apposition du sceau de la Loge.</w:t>
      </w:r>
    </w:p>
    <w:p w14:paraId="430EE261" w14:textId="2B16AC25" w:rsidR="007F608C" w:rsidRPr="007F608C" w:rsidRDefault="007F608C" w:rsidP="001A367F">
      <w:pPr>
        <w:ind w:firstLine="0"/>
      </w:pPr>
    </w:p>
    <w:p w14:paraId="2D0F7A15" w14:textId="77777777" w:rsidR="007F608C" w:rsidRPr="007F608C" w:rsidRDefault="007F608C" w:rsidP="001A367F">
      <w:pPr>
        <w:pStyle w:val="Titre2"/>
      </w:pPr>
      <w:bookmarkStart w:id="89" w:name="_Toc161754974"/>
      <w:bookmarkStart w:id="90" w:name="_Toc220771217"/>
      <w:r w:rsidRPr="007F608C">
        <w:t>LE PLAN PARFAIT</w:t>
      </w:r>
      <w:bookmarkEnd w:id="89"/>
      <w:bookmarkEnd w:id="90"/>
    </w:p>
    <w:p w14:paraId="0C8C2D98" w14:textId="77777777" w:rsidR="001A367F" w:rsidRDefault="007F608C" w:rsidP="001A367F">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45CB3F1C" w14:textId="0B9920CE" w:rsidR="007F608C" w:rsidRPr="007F608C" w:rsidRDefault="007F608C" w:rsidP="005E5CA4">
      <w:r w:rsidRPr="007F608C">
        <w:t>Vénérable Maître Secrétaire, rappelle le contenu du Plan Parfait de la Tenue Solennelle de ce midi.</w:t>
      </w:r>
    </w:p>
    <w:p w14:paraId="17785182" w14:textId="77777777" w:rsidR="001A367F" w:rsidRDefault="007F608C" w:rsidP="001A367F">
      <w:pPr>
        <w:pStyle w:val="CHANTIERNORD"/>
      </w:pPr>
      <w:r w:rsidRPr="007F608C">
        <w:t>Secrétaire </w:t>
      </w:r>
    </w:p>
    <w:p w14:paraId="2140F9F4" w14:textId="0460FA8B" w:rsidR="007F608C" w:rsidRPr="007F608C" w:rsidRDefault="007F608C" w:rsidP="005E5CA4">
      <w:r w:rsidRPr="007F608C">
        <w:t>Très Respectable Maître, le plan parfait comprend : …</w:t>
      </w:r>
    </w:p>
    <w:p w14:paraId="3C2AFC43" w14:textId="77777777" w:rsidR="007F608C" w:rsidRPr="007F608C" w:rsidRDefault="007F608C" w:rsidP="00500014">
      <w:pPr>
        <w:pStyle w:val="Titre1"/>
      </w:pPr>
      <w:bookmarkStart w:id="91" w:name="_Toc161754975"/>
      <w:bookmarkStart w:id="92" w:name="_Toc220771218"/>
      <w:r w:rsidRPr="007F608C">
        <w:t>DÉROULEMENT DES TRAVAUX.</w:t>
      </w:r>
      <w:bookmarkEnd w:id="91"/>
      <w:bookmarkEnd w:id="92"/>
    </w:p>
    <w:p w14:paraId="581C7905" w14:textId="77777777" w:rsidR="007F608C" w:rsidRDefault="007F608C" w:rsidP="005E5CA4"/>
    <w:p w14:paraId="77BF52B2" w14:textId="77777777" w:rsidR="001A367F" w:rsidRDefault="001A367F" w:rsidP="005E5CA4"/>
    <w:p w14:paraId="5022E5E9" w14:textId="77777777" w:rsidR="001A367F" w:rsidRDefault="001A367F" w:rsidP="005E5CA4"/>
    <w:p w14:paraId="1CD4958B" w14:textId="2279ADC5" w:rsidR="001A367F" w:rsidRDefault="001A367F">
      <w:pPr>
        <w:kinsoku/>
        <w:spacing w:after="0" w:line="240" w:lineRule="auto"/>
        <w:ind w:firstLine="0"/>
        <w:jc w:val="left"/>
      </w:pPr>
      <w:r>
        <w:br w:type="page"/>
      </w:r>
    </w:p>
    <w:p w14:paraId="6976546C" w14:textId="77777777" w:rsidR="007F608C" w:rsidRPr="007F608C" w:rsidRDefault="007F608C" w:rsidP="001A367F">
      <w:pPr>
        <w:pStyle w:val="Titre2"/>
      </w:pPr>
      <w:bookmarkStart w:id="93" w:name="_Toc161754976"/>
      <w:bookmarkStart w:id="94" w:name="_Toc348728755"/>
      <w:bookmarkStart w:id="95" w:name="_Toc348728793"/>
      <w:bookmarkStart w:id="96" w:name="_Toc348729450"/>
      <w:bookmarkStart w:id="97" w:name="_Hlk46248447"/>
      <w:bookmarkStart w:id="98" w:name="_Toc348728756"/>
      <w:bookmarkStart w:id="99" w:name="_Toc348728794"/>
      <w:bookmarkStart w:id="100" w:name="_Toc220771219"/>
      <w:bookmarkEnd w:id="7"/>
      <w:bookmarkEnd w:id="8"/>
      <w:bookmarkEnd w:id="9"/>
      <w:r w:rsidRPr="007F608C">
        <w:lastRenderedPageBreak/>
        <w:t>CHAÎNE D’UNION</w:t>
      </w:r>
      <w:bookmarkEnd w:id="93"/>
      <w:bookmarkEnd w:id="100"/>
    </w:p>
    <w:p w14:paraId="4AF3B1EA" w14:textId="77777777" w:rsidR="001A367F" w:rsidRDefault="007F608C" w:rsidP="001A367F">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45A0F9E6" w14:textId="77777777" w:rsidR="001A367F" w:rsidRDefault="007F608C" w:rsidP="005E5CA4">
      <w:r w:rsidRPr="007F608C">
        <w:t xml:space="preserve">Rien n'étant plus à l'ordre du jour, nous allons former la Chaîne d'Union. </w:t>
      </w:r>
    </w:p>
    <w:p w14:paraId="7B91ABF1" w14:textId="511FA244" w:rsidR="007F608C" w:rsidRPr="007F608C" w:rsidRDefault="007F608C" w:rsidP="005E5CA4">
      <w:r w:rsidRPr="007F608C">
        <w:sym w:font="Wingdings" w:char="F06C"/>
      </w:r>
      <w:r w:rsidRPr="007F608C">
        <w:t xml:space="preserve">  En Chaîne d'Union, Vénérables Maîtres.</w:t>
      </w:r>
    </w:p>
    <w:p w14:paraId="1E7E2E4B" w14:textId="77777777" w:rsidR="007F608C" w:rsidRPr="007F608C" w:rsidRDefault="007F608C" w:rsidP="005E5CA4">
      <w:pPr>
        <w:rPr>
          <w:i/>
          <w:iCs/>
        </w:rPr>
      </w:pPr>
      <w:r w:rsidRPr="007F608C">
        <w:rPr>
          <w:i/>
          <w:iCs/>
        </w:rPr>
        <w:t xml:space="preserve">Une fois la chaîne d'union formée. </w:t>
      </w:r>
    </w:p>
    <w:p w14:paraId="69C2C2E5" w14:textId="77777777" w:rsidR="007F608C" w:rsidRPr="007F608C" w:rsidRDefault="003F3387" w:rsidP="001A367F">
      <w:pPr>
        <w:jc w:val="center"/>
      </w:pPr>
      <w:r w:rsidRPr="005E5CA4">
        <w:rPr>
          <w:caps/>
          <w:noProof/>
        </w:rPr>
        <w:object w:dxaOrig="1128" w:dyaOrig="1056" w14:anchorId="71796FA1">
          <v:shape id="_x0000_i1032" type="#_x0000_t75" alt="Une image contenant capture d’écran, ligne, typographie&#10;&#10;Le contenu généré par l’IA peut être incorrect." style="width:28.45pt;height:27.65pt;mso-width-percent:0;mso-height-percent:0;mso-position-vertical:absolute;mso-width-percent:0;mso-height-percent:0" o:ole="">
            <v:imagedata r:id="rId12" o:title=""/>
          </v:shape>
          <o:OLEObject Type="Embed" ProgID="PBrush" ShapeID="_x0000_i1032" DrawAspect="Content" ObjectID="_1831384278" r:id="rId23"/>
        </w:object>
      </w:r>
    </w:p>
    <w:p w14:paraId="48FB7FD9" w14:textId="7F839D69" w:rsidR="001A367F" w:rsidRDefault="007F608C" w:rsidP="001A367F">
      <w:pPr>
        <w:pStyle w:val="CHANTIEREST"/>
      </w:pPr>
      <w:bookmarkStart w:id="101" w:name="_Hlk153133344"/>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6FBBA840" w14:textId="4B9FB54F" w:rsidR="007F608C" w:rsidRPr="007F608C" w:rsidRDefault="007F608C" w:rsidP="005E5CA4">
      <w:pPr>
        <w:rPr>
          <w:b/>
        </w:rPr>
      </w:pPr>
      <w:r w:rsidRPr="007F608C">
        <w:rPr>
          <w:b/>
        </w:rPr>
        <w:t xml:space="preserve">Que nos cœurs se rapprochent en même temps que nos mains; que l'amour fraternel unisse tous les anneaux de cette Chaîne formée librement par nous. Comprenons la grandeur et la beauté de ce symbole; inspirons-nous de son sens profond. </w:t>
      </w:r>
    </w:p>
    <w:p w14:paraId="0D329005" w14:textId="77777777" w:rsidR="007F608C" w:rsidRPr="007F608C" w:rsidRDefault="007F608C" w:rsidP="005E5CA4">
      <w:pPr>
        <w:rPr>
          <w:b/>
        </w:rPr>
      </w:pPr>
      <w:r w:rsidRPr="007F608C">
        <w:rPr>
          <w:b/>
        </w:rPr>
        <w:t xml:space="preserve">Cette Chaîne nous lie dans le temps comme dans l'espace; elle nous vient du passé et tend vers l'avenir. </w:t>
      </w:r>
    </w:p>
    <w:p w14:paraId="67CBD187" w14:textId="77777777" w:rsidR="007F608C" w:rsidRPr="007F608C" w:rsidRDefault="007F608C" w:rsidP="005E5CA4">
      <w:pPr>
        <w:rPr>
          <w:b/>
        </w:rPr>
      </w:pPr>
      <w:r w:rsidRPr="007F608C">
        <w:rPr>
          <w:b/>
        </w:rPr>
        <w:t xml:space="preserve">Par elle, nous sommes rattachés à la lignée de nos ancêtres, nos Maîtres vénérés qui la formaient hier; par elle, doivent s'unir les Francs-maçons de tous les rites et de tous pays. </w:t>
      </w:r>
    </w:p>
    <w:p w14:paraId="11320D59" w14:textId="77777777" w:rsidR="007F608C" w:rsidRPr="007F608C" w:rsidRDefault="007F608C" w:rsidP="005E5CA4">
      <w:pPr>
        <w:rPr>
          <w:b/>
        </w:rPr>
      </w:pPr>
      <w:r w:rsidRPr="007F608C">
        <w:rPr>
          <w:b/>
        </w:rPr>
        <w:t xml:space="preserve">Enrichissons-là de nombreux et solides anneaux de pur métal et, élevant nos esprits vers l'Idéal de notre Ordre, efforçons-nous de rapprocher tous les hommes par la Fraternité. </w:t>
      </w:r>
    </w:p>
    <w:p w14:paraId="4836D8FD" w14:textId="77777777" w:rsidR="007F608C" w:rsidRPr="007F608C" w:rsidRDefault="007F608C" w:rsidP="005E5CA4">
      <w:pPr>
        <w:rPr>
          <w:b/>
        </w:rPr>
      </w:pPr>
      <w:r w:rsidRPr="007F608C">
        <w:rPr>
          <w:b/>
        </w:rPr>
        <w:t xml:space="preserve">Étendons la main droite et promettons de conserver les uns pour les autres la plus fraternelle affection et d'œuvrer sans relâche à la réalisation de la Fraternité Universelle. </w:t>
      </w:r>
    </w:p>
    <w:p w14:paraId="2213F74A" w14:textId="19FAF676" w:rsidR="001A367F" w:rsidRDefault="007F608C" w:rsidP="001A367F">
      <w:pPr>
        <w:pStyle w:val="CHANTIEREST"/>
      </w:pPr>
      <w:r w:rsidRPr="007F608C">
        <w:t>Expert :</w:t>
      </w:r>
    </w:p>
    <w:p w14:paraId="7B2F2A96" w14:textId="773AB3E3" w:rsidR="007F608C" w:rsidRPr="007F608C" w:rsidRDefault="007F608C" w:rsidP="005E5CA4">
      <w:r w:rsidRPr="007F608C">
        <w:t>Au nom de tous, je le promets.</w:t>
      </w:r>
    </w:p>
    <w:bookmarkEnd w:id="101"/>
    <w:p w14:paraId="44F652BF" w14:textId="528CC7DE" w:rsidR="001A367F" w:rsidRDefault="007F608C" w:rsidP="001A367F">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5B81C409" w14:textId="7302940B" w:rsidR="007F608C" w:rsidRPr="007F608C" w:rsidRDefault="007F608C" w:rsidP="005E5CA4">
      <w:r w:rsidRPr="007F608C">
        <w:t>Je prends acte,</w:t>
      </w:r>
      <w:bookmarkStart w:id="102" w:name="OLE_LINK352"/>
      <w:bookmarkStart w:id="103" w:name="OLE_LINK353"/>
      <w:bookmarkStart w:id="104" w:name="OLE_LINK29"/>
      <w:bookmarkStart w:id="105" w:name="OLE_LINK356"/>
      <w:bookmarkStart w:id="106" w:name="OLE_LINK357"/>
      <w:r w:rsidRPr="007F608C">
        <w:t xml:space="preserve"> </w:t>
      </w:r>
      <w:bookmarkEnd w:id="102"/>
      <w:bookmarkEnd w:id="103"/>
      <w:bookmarkEnd w:id="104"/>
      <w:bookmarkEnd w:id="105"/>
      <w:bookmarkEnd w:id="106"/>
      <w:r w:rsidRPr="007F608C">
        <w:t>Vénérable Maître Expert.</w:t>
      </w:r>
    </w:p>
    <w:p w14:paraId="1C4A7DBD" w14:textId="7DDC6537" w:rsidR="007F608C" w:rsidRPr="007F608C" w:rsidRDefault="007F608C" w:rsidP="005E5CA4">
      <w:r w:rsidRPr="007F608C">
        <w:t>Quittons la Chaîne et regagnons nos places.</w:t>
      </w:r>
    </w:p>
    <w:p w14:paraId="70C687C9" w14:textId="77777777" w:rsidR="007F608C" w:rsidRPr="007F608C" w:rsidRDefault="007F608C" w:rsidP="001A367F">
      <w:pPr>
        <w:pStyle w:val="Indicationscourtes"/>
      </w:pPr>
      <w:r w:rsidRPr="007F608C">
        <w:t>Les participants quittent la chaîne et regagnent leurs places.</w:t>
      </w:r>
    </w:p>
    <w:p w14:paraId="0B5418D8" w14:textId="77777777" w:rsidR="007F608C" w:rsidRPr="007F608C" w:rsidRDefault="003F3387" w:rsidP="001A367F">
      <w:pPr>
        <w:jc w:val="center"/>
      </w:pPr>
      <w:r w:rsidRPr="005E5CA4">
        <w:rPr>
          <w:caps/>
          <w:noProof/>
        </w:rPr>
        <w:object w:dxaOrig="1140" w:dyaOrig="1032" w14:anchorId="0F35B915">
          <v:shape id="_x0000_i1031" type="#_x0000_t75" alt="Une image contenant ligne&#10;&#10;Le contenu généré par l’IA peut être incorrect." style="width:28.45pt;height:27.65pt;mso-width-percent:0;mso-height-percent:0;mso-width-percent:0;mso-height-percent:0" o:ole="">
            <v:imagedata r:id="rId14" o:title=""/>
          </v:shape>
          <o:OLEObject Type="Embed" ProgID="PBrush" ShapeID="_x0000_i1031" DrawAspect="Content" ObjectID="_1831384279" r:id="rId24"/>
        </w:object>
      </w:r>
    </w:p>
    <w:p w14:paraId="3449BC75" w14:textId="77777777" w:rsidR="007F608C" w:rsidRPr="007F608C" w:rsidRDefault="007F608C" w:rsidP="005E5CA4">
      <w:pPr>
        <w:rPr>
          <w:i/>
          <w:iCs/>
        </w:rPr>
        <w:sectPr w:rsidR="007F608C" w:rsidRPr="007F608C" w:rsidSect="00171414">
          <w:pgSz w:w="11907" w:h="16840" w:code="9"/>
          <w:pgMar w:top="1440" w:right="1080" w:bottom="1440" w:left="1080" w:header="397" w:footer="567" w:gutter="0"/>
          <w:cols w:space="708"/>
          <w:titlePg/>
          <w:docGrid w:linePitch="360"/>
        </w:sectPr>
      </w:pPr>
      <w:r w:rsidRPr="007F608C">
        <w:rPr>
          <w:i/>
          <w:iCs/>
        </w:rPr>
        <w:t>.</w:t>
      </w:r>
    </w:p>
    <w:p w14:paraId="0BCFB1DE" w14:textId="77777777" w:rsidR="007F608C" w:rsidRPr="007F608C" w:rsidRDefault="007F608C" w:rsidP="001A367F">
      <w:pPr>
        <w:pStyle w:val="Titre1"/>
      </w:pPr>
      <w:bookmarkStart w:id="107" w:name="_Toc117686854"/>
      <w:bookmarkStart w:id="108" w:name="_Toc152769146"/>
      <w:bookmarkStart w:id="109" w:name="_Toc161754977"/>
      <w:bookmarkStart w:id="110" w:name="_Toc220771220"/>
      <w:bookmarkEnd w:id="94"/>
      <w:bookmarkEnd w:id="95"/>
      <w:bookmarkEnd w:id="96"/>
      <w:bookmarkEnd w:id="97"/>
      <w:bookmarkEnd w:id="98"/>
      <w:bookmarkEnd w:id="99"/>
      <w:r w:rsidRPr="007F608C">
        <w:lastRenderedPageBreak/>
        <w:t>FERMETURE DE LA LOGE</w:t>
      </w:r>
      <w:bookmarkEnd w:id="107"/>
      <w:bookmarkEnd w:id="108"/>
      <w:bookmarkEnd w:id="109"/>
      <w:bookmarkEnd w:id="110"/>
    </w:p>
    <w:p w14:paraId="484741C7" w14:textId="77777777" w:rsidR="001A367F" w:rsidRDefault="007F608C" w:rsidP="001A367F">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p>
    <w:p w14:paraId="39E75190" w14:textId="13FC11E5" w:rsidR="007F608C" w:rsidRPr="007F608C" w:rsidRDefault="007F608C" w:rsidP="005E5CA4">
      <w:r w:rsidRPr="007F608C">
        <w:t>Vénérable Maître Orateur, quelles sont tes conclusions sur nos travaux ?</w:t>
      </w:r>
    </w:p>
    <w:p w14:paraId="7A30D8D3" w14:textId="77777777" w:rsidR="007F608C" w:rsidRPr="007F608C" w:rsidRDefault="007F608C" w:rsidP="005E5CA4">
      <w:pPr>
        <w:rPr>
          <w:i/>
          <w:iCs/>
        </w:rPr>
      </w:pPr>
      <w:r w:rsidRPr="007F608C">
        <w:rPr>
          <w:i/>
          <w:iCs/>
        </w:rPr>
        <w:t>L'Orateur livre ses conclusions sur la tenue.</w:t>
      </w:r>
    </w:p>
    <w:p w14:paraId="428E96F6" w14:textId="4F16C61D" w:rsidR="007F608C" w:rsidRPr="007F608C" w:rsidRDefault="007F608C" w:rsidP="001A367F">
      <w:pPr>
        <w:pStyle w:val="Titre2"/>
        <w:rPr>
          <w:i/>
          <w:iCs/>
        </w:rPr>
      </w:pPr>
      <w:bookmarkStart w:id="111" w:name="_Toc117686855"/>
      <w:bookmarkStart w:id="112" w:name="_Toc152769147"/>
      <w:bookmarkStart w:id="113" w:name="_Toc161754978"/>
      <w:bookmarkStart w:id="114" w:name="_Toc220771221"/>
      <w:r w:rsidRPr="007F608C">
        <w:t>L'ARRÊT DES TRAVAUX ET LA CIRCULATION DES TRONCS</w:t>
      </w:r>
      <w:bookmarkEnd w:id="111"/>
      <w:bookmarkEnd w:id="112"/>
      <w:bookmarkEnd w:id="113"/>
      <w:bookmarkEnd w:id="114"/>
    </w:p>
    <w:p w14:paraId="01818AE7" w14:textId="77777777" w:rsidR="001A367F" w:rsidRDefault="007F608C" w:rsidP="005E5CA4">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p>
    <w:p w14:paraId="734224F2" w14:textId="306082AA" w:rsidR="007F608C" w:rsidRPr="007F608C" w:rsidRDefault="007F608C" w:rsidP="005E5CA4">
      <w:r w:rsidRPr="007F608C">
        <w:sym w:font="Wingdings" w:char="F06C"/>
      </w:r>
      <w:r w:rsidRPr="007F608C">
        <w:t xml:space="preserve">  Un Vénérable Maître demande-t-il la parole dans l'intérêt de la Loge de Maître ou de la Franc-maçonnerie ?</w:t>
      </w:r>
    </w:p>
    <w:p w14:paraId="4B903FFD" w14:textId="77777777" w:rsidR="007F608C" w:rsidRPr="007F608C" w:rsidRDefault="007F608C" w:rsidP="005E5CA4">
      <w:pPr>
        <w:rPr>
          <w:i/>
          <w:iCs/>
        </w:rPr>
      </w:pPr>
      <w:bookmarkStart w:id="115" w:name="OLE_LINK627"/>
      <w:bookmarkStart w:id="116" w:name="OLE_LINK628"/>
      <w:r w:rsidRPr="007F608C">
        <w:rPr>
          <w:i/>
          <w:iCs/>
        </w:rPr>
        <w:t>Les Surveillants observent la Loge. Les prises de parole ayant pris fin :</w:t>
      </w:r>
    </w:p>
    <w:bookmarkEnd w:id="115"/>
    <w:bookmarkEnd w:id="116"/>
    <w:p w14:paraId="65CAFA89" w14:textId="77777777" w:rsidR="001A367F" w:rsidRDefault="007F608C" w:rsidP="005E5CA4">
      <w:r w:rsidRPr="007F608C">
        <w:t>1</w:t>
      </w:r>
      <w:r w:rsidRPr="007F608C">
        <w:rPr>
          <w:vertAlign w:val="superscript"/>
        </w:rPr>
        <w:t>er</w:t>
      </w:r>
      <w:r w:rsidRPr="007F608C">
        <w:t xml:space="preserve"> Surv</w:t>
      </w:r>
      <w:r w:rsidRPr="007F608C">
        <w:rPr>
          <w:rFonts w:ascii="Cambria Math" w:hAnsi="Cambria Math" w:cs="Cambria Math"/>
        </w:rPr>
        <w:t>∴</w:t>
      </w:r>
      <w:r w:rsidRPr="007F608C">
        <w:t> </w:t>
      </w:r>
    </w:p>
    <w:p w14:paraId="77F3B249" w14:textId="7EB44BC0" w:rsidR="007F608C" w:rsidRPr="007F608C" w:rsidRDefault="007F608C" w:rsidP="005E5CA4">
      <w:r w:rsidRPr="007F608C">
        <w:t>Très Respectable Maître, aucun Vénérable Maître ne demande la parole.</w:t>
      </w:r>
    </w:p>
    <w:p w14:paraId="493C959C" w14:textId="77777777" w:rsidR="001A367F" w:rsidRDefault="007F608C" w:rsidP="005E5CA4">
      <w:bookmarkStart w:id="117" w:name="OLE_LINK503"/>
      <w:bookmarkStart w:id="118" w:name="OLE_LINK504"/>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5B0B9181" w14:textId="29AF682F" w:rsidR="007F608C" w:rsidRPr="007F608C" w:rsidRDefault="007F608C" w:rsidP="005E5CA4">
      <w:r w:rsidRPr="007F608C">
        <w:sym w:font="Wingdings" w:char="F06C"/>
      </w:r>
      <w:r w:rsidRPr="007F608C">
        <w:t xml:space="preserve">  Vénérable Maître 1</w:t>
      </w:r>
      <w:r w:rsidRPr="007F608C">
        <w:rPr>
          <w:vertAlign w:val="superscript"/>
        </w:rPr>
        <w:t>er</w:t>
      </w:r>
      <w:r w:rsidRPr="007F608C">
        <w:t xml:space="preserve"> Surveillant,</w:t>
      </w:r>
      <w:bookmarkEnd w:id="117"/>
      <w:bookmarkEnd w:id="118"/>
      <w:r w:rsidRPr="007F608C">
        <w:t xml:space="preserve"> à quelle heure se ferme la Loge de Maître ?</w:t>
      </w:r>
    </w:p>
    <w:p w14:paraId="4949FBFB" w14:textId="77777777" w:rsidR="001A367F" w:rsidRDefault="007F608C" w:rsidP="005E5CA4">
      <w:r w:rsidRPr="007F608C">
        <w:t>1</w:t>
      </w:r>
      <w:r w:rsidRPr="007F608C">
        <w:rPr>
          <w:vertAlign w:val="superscript"/>
        </w:rPr>
        <w:t>er</w:t>
      </w:r>
      <w:r w:rsidRPr="007F608C">
        <w:t xml:space="preserve"> Surv</w:t>
      </w:r>
      <w:r w:rsidRPr="007F608C">
        <w:rPr>
          <w:rFonts w:ascii="Cambria Math" w:hAnsi="Cambria Math" w:cs="Cambria Math"/>
        </w:rPr>
        <w:t>∴</w:t>
      </w:r>
      <w:r w:rsidRPr="007F608C">
        <w:t xml:space="preserve"> </w:t>
      </w:r>
    </w:p>
    <w:p w14:paraId="65D9ECC9" w14:textId="269BFD1D" w:rsidR="007F608C" w:rsidRPr="007F608C" w:rsidRDefault="007F608C" w:rsidP="005E5CA4">
      <w:r w:rsidRPr="007F608C">
        <w:t>À Minuit.</w:t>
      </w:r>
    </w:p>
    <w:p w14:paraId="0997C878" w14:textId="77777777" w:rsidR="001A367F" w:rsidRDefault="007F608C" w:rsidP="005E5CA4">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745DBC93" w14:textId="543B7F84" w:rsidR="007F608C" w:rsidRPr="007F608C" w:rsidRDefault="007F608C" w:rsidP="005E5CA4">
      <w:r w:rsidRPr="007F608C">
        <w:t>Quelle heure est-il, Vénérable Maître 2</w:t>
      </w:r>
      <w:r w:rsidRPr="007F608C">
        <w:rPr>
          <w:vertAlign w:val="superscript"/>
        </w:rPr>
        <w:t>ème</w:t>
      </w:r>
      <w:r w:rsidRPr="007F608C">
        <w:t xml:space="preserve"> Surveillant ?</w:t>
      </w:r>
    </w:p>
    <w:p w14:paraId="5112DE82" w14:textId="77777777" w:rsidR="001A367F" w:rsidRDefault="007F608C" w:rsidP="005E5CA4">
      <w:r w:rsidRPr="007F608C">
        <w:t>2</w:t>
      </w:r>
      <w:r w:rsidRPr="007F608C">
        <w:rPr>
          <w:vertAlign w:val="superscript"/>
        </w:rPr>
        <w:t>ème</w:t>
      </w:r>
      <w:r w:rsidRPr="007F608C">
        <w:t xml:space="preserve"> Surv</w:t>
      </w:r>
      <w:r w:rsidRPr="007F608C">
        <w:rPr>
          <w:rFonts w:ascii="Cambria Math" w:hAnsi="Cambria Math" w:cs="Cambria Math"/>
        </w:rPr>
        <w:t>∴</w:t>
      </w:r>
      <w:r w:rsidRPr="007F608C">
        <w:t> </w:t>
      </w:r>
    </w:p>
    <w:p w14:paraId="4B184046" w14:textId="70CF057F" w:rsidR="007F608C" w:rsidRPr="007F608C" w:rsidRDefault="007F608C" w:rsidP="005E5CA4">
      <w:r w:rsidRPr="007F608C">
        <w:t>Il est Minuit.</w:t>
      </w:r>
    </w:p>
    <w:p w14:paraId="171FF6F7" w14:textId="77777777" w:rsidR="001A367F" w:rsidRDefault="007F608C" w:rsidP="005E5CA4">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7C66946B" w14:textId="2DE3CC43" w:rsidR="007F608C" w:rsidRPr="007F608C" w:rsidRDefault="007F608C" w:rsidP="005E5CA4">
      <w:r w:rsidRPr="007F608C">
        <w:sym w:font="Wingdings" w:char="F06C"/>
      </w:r>
      <w:r w:rsidRPr="007F608C">
        <w:t xml:space="preserve">  Puisqu'il est l'heure symbolique et que le Plan Parfait est épuisé,</w:t>
      </w:r>
      <w:bookmarkStart w:id="119" w:name="OLE_LINK484"/>
      <w:bookmarkStart w:id="120" w:name="OLE_LINK485"/>
      <w:r w:rsidRPr="007F608C">
        <w:t xml:space="preserve"> </w:t>
      </w:r>
      <w:bookmarkEnd w:id="119"/>
      <w:bookmarkEnd w:id="120"/>
      <w:r w:rsidRPr="007F608C">
        <w:t>Vénérables Maîtres 1</w:t>
      </w:r>
      <w:r w:rsidRPr="007F608C">
        <w:rPr>
          <w:vertAlign w:val="superscript"/>
        </w:rPr>
        <w:t xml:space="preserve">er </w:t>
      </w:r>
      <w:r w:rsidRPr="007F608C">
        <w:t>et 2</w:t>
      </w:r>
      <w:r w:rsidRPr="007F608C">
        <w:rPr>
          <w:vertAlign w:val="superscript"/>
        </w:rPr>
        <w:t>ème</w:t>
      </w:r>
      <w:r w:rsidRPr="007F608C">
        <w:t xml:space="preserve"> Surveillants, invitez les Vénérables Frères et Sœurs du Sud et du Nord de la Loge, comme j'invite ceux qui se tiennent à l’Est et à l’Ouest, à se rassembler pour la circulation du Tronc </w:t>
      </w:r>
      <w:bookmarkStart w:id="121" w:name="OLE_LINK633"/>
      <w:bookmarkStart w:id="122" w:name="OLE_LINK676"/>
      <w:r w:rsidRPr="007F608C">
        <w:t>de la Solidarité</w:t>
      </w:r>
      <w:bookmarkEnd w:id="121"/>
      <w:bookmarkEnd w:id="122"/>
      <w:r w:rsidRPr="007F608C">
        <w:t xml:space="preserve"> et du Sac aux propositions.</w:t>
      </w:r>
    </w:p>
    <w:p w14:paraId="1EFF7BDE" w14:textId="77777777" w:rsidR="001A367F" w:rsidRDefault="007F608C" w:rsidP="005E5CA4">
      <w:bookmarkStart w:id="123" w:name="OLE_LINK480"/>
      <w:bookmarkStart w:id="124" w:name="OLE_LINK481"/>
      <w:r w:rsidRPr="007F608C">
        <w:t>1</w:t>
      </w:r>
      <w:r w:rsidRPr="007F608C">
        <w:rPr>
          <w:vertAlign w:val="superscript"/>
        </w:rPr>
        <w:t>er</w:t>
      </w:r>
      <w:r w:rsidRPr="007F608C">
        <w:t xml:space="preserve"> Surv</w:t>
      </w:r>
      <w:r w:rsidRPr="007F608C">
        <w:rPr>
          <w:rFonts w:ascii="Cambria Math" w:hAnsi="Cambria Math" w:cs="Cambria Math"/>
        </w:rPr>
        <w:t>∴</w:t>
      </w:r>
      <w:r w:rsidRPr="007F608C">
        <w:t> </w:t>
      </w:r>
    </w:p>
    <w:p w14:paraId="0658C8A8" w14:textId="0230A390" w:rsidR="007F608C" w:rsidRPr="007F608C" w:rsidRDefault="007F608C" w:rsidP="005E5CA4">
      <w:r w:rsidRPr="007F608C">
        <w:sym w:font="Wingdings" w:char="F06C"/>
      </w:r>
      <w:r w:rsidRPr="007F608C">
        <w:t xml:space="preserve">  Vénérables Maîtres du </w:t>
      </w:r>
      <w:bookmarkEnd w:id="123"/>
      <w:bookmarkEnd w:id="124"/>
      <w:r w:rsidRPr="007F608C">
        <w:t>Sud de la Loge, vous êtes invités par le Très Respectable Maître et par moi, à vous rassembler pour la circulation du Tronc de la Solidarité et du Sac aux propositions.</w:t>
      </w:r>
    </w:p>
    <w:p w14:paraId="251E44A8" w14:textId="77777777" w:rsidR="001A367F" w:rsidRDefault="007F608C" w:rsidP="005E5CA4">
      <w:r w:rsidRPr="007F608C">
        <w:t>2</w:t>
      </w:r>
      <w:r w:rsidRPr="007F608C">
        <w:rPr>
          <w:vertAlign w:val="superscript"/>
        </w:rPr>
        <w:t>ème</w:t>
      </w:r>
      <w:r w:rsidRPr="007F608C">
        <w:t xml:space="preserve"> Surv</w:t>
      </w:r>
      <w:r w:rsidRPr="007F608C">
        <w:rPr>
          <w:rFonts w:ascii="Cambria Math" w:hAnsi="Cambria Math" w:cs="Cambria Math"/>
        </w:rPr>
        <w:t>∴</w:t>
      </w:r>
      <w:r w:rsidRPr="007F608C">
        <w:t> </w:t>
      </w:r>
    </w:p>
    <w:p w14:paraId="17168B35" w14:textId="0788C5F0" w:rsidR="007F608C" w:rsidRPr="007F608C" w:rsidRDefault="007F608C" w:rsidP="005E5CA4">
      <w:r w:rsidRPr="007F608C">
        <w:lastRenderedPageBreak/>
        <w:sym w:font="Wingdings" w:char="F06C"/>
      </w:r>
      <w:r w:rsidRPr="007F608C">
        <w:t xml:space="preserve">  Vénérables Maîtres du Nord de la Loge, vous êtes invités par le </w:t>
      </w:r>
      <w:bookmarkStart w:id="125" w:name="_Hlk161751252"/>
      <w:r w:rsidRPr="007F608C">
        <w:t>Très Respectable Maître</w:t>
      </w:r>
      <w:bookmarkEnd w:id="125"/>
      <w:r w:rsidRPr="007F608C">
        <w:t xml:space="preserve"> et par moi, à vous rassembler pour la circulation du Tronc de la Solidarité et du Sac aux propositions.</w:t>
      </w:r>
    </w:p>
    <w:p w14:paraId="6DA95EC4" w14:textId="77777777" w:rsidR="001A367F" w:rsidRDefault="007F608C" w:rsidP="005E5CA4">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56E7303E" w14:textId="5F44CE40" w:rsidR="007F608C" w:rsidRPr="007F608C" w:rsidRDefault="007F608C" w:rsidP="005E5CA4">
      <w:r w:rsidRPr="007F608C">
        <w:t>Vénérables Maîtres des Cérémonies et Expert, remplissez votre office.</w:t>
      </w:r>
    </w:p>
    <w:p w14:paraId="7E329901" w14:textId="15A5662A" w:rsidR="007F608C" w:rsidRPr="007F608C" w:rsidRDefault="007F608C" w:rsidP="005E5CA4">
      <w:r w:rsidRPr="007F608C">
        <w:t>Pendant ce temps, Vénérable Maître Harmoniste remplis également ton office.</w:t>
      </w:r>
    </w:p>
    <w:p w14:paraId="7624BD70" w14:textId="77777777" w:rsidR="007F608C" w:rsidRPr="007F608C" w:rsidRDefault="003F3387" w:rsidP="001A367F">
      <w:pPr>
        <w:jc w:val="center"/>
      </w:pPr>
      <w:r w:rsidRPr="005E5CA4">
        <w:rPr>
          <w:caps/>
          <w:noProof/>
        </w:rPr>
        <w:object w:dxaOrig="1128" w:dyaOrig="1056" w14:anchorId="38EBADB8">
          <v:shape id="_x0000_i1030" type="#_x0000_t75" alt="Une image contenant capture d’écran, ligne, typographie&#10;&#10;Le contenu généré par l’IA peut être incorrect." style="width:28.45pt;height:27.65pt;mso-width-percent:0;mso-height-percent:0;mso-position-vertical:absolute;mso-width-percent:0;mso-height-percent:0" o:ole="">
            <v:imagedata r:id="rId12" o:title=""/>
          </v:shape>
          <o:OLEObject Type="Embed" ProgID="PBrush" ShapeID="_x0000_i1030" DrawAspect="Content" ObjectID="_1831384280" r:id="rId25"/>
        </w:object>
      </w:r>
    </w:p>
    <w:p w14:paraId="7A84581C" w14:textId="77777777" w:rsidR="007F608C" w:rsidRPr="007F608C" w:rsidRDefault="007F608C" w:rsidP="005E5CA4">
      <w:pPr>
        <w:rPr>
          <w:i/>
          <w:iCs/>
        </w:rPr>
      </w:pPr>
      <w:r w:rsidRPr="007F608C">
        <w:rPr>
          <w:i/>
          <w:iCs/>
        </w:rPr>
        <w:t>Le Tronc de la Solidarité est tenu par le Maître des Cérémonies et le Sac aux Propositions par l'Expert. Les deux Officiers commencent leur office par le Très Respectable Maître. Ils circulent dans le sens Est, Sud, Ouest, Nord et vont se placer à l'Ouest de la Loge.</w:t>
      </w:r>
    </w:p>
    <w:p w14:paraId="42353610" w14:textId="77777777" w:rsidR="007F608C" w:rsidRPr="007F608C" w:rsidRDefault="003F3387" w:rsidP="001A367F">
      <w:pPr>
        <w:jc w:val="center"/>
      </w:pPr>
      <w:r w:rsidRPr="005E5CA4">
        <w:rPr>
          <w:caps/>
          <w:noProof/>
        </w:rPr>
        <w:object w:dxaOrig="1140" w:dyaOrig="1032" w14:anchorId="3F5EBBDD">
          <v:shape id="_x0000_i1029" type="#_x0000_t75" alt="Une image contenant ligne&#10;&#10;Le contenu généré par l’IA peut être incorrect." style="width:28.45pt;height:27.65pt;mso-width-percent:0;mso-height-percent:0;mso-width-percent:0;mso-height-percent:0" o:ole="">
            <v:imagedata r:id="rId14" o:title=""/>
          </v:shape>
          <o:OLEObject Type="Embed" ProgID="PBrush" ShapeID="_x0000_i1029" DrawAspect="Content" ObjectID="_1831384281" r:id="rId26"/>
        </w:object>
      </w:r>
    </w:p>
    <w:p w14:paraId="13D68FBF" w14:textId="77777777" w:rsidR="001A367F" w:rsidRDefault="007F608C" w:rsidP="005E5CA4">
      <w:r w:rsidRPr="007F608C">
        <w:t>1</w:t>
      </w:r>
      <w:r w:rsidRPr="007F608C">
        <w:rPr>
          <w:vertAlign w:val="superscript"/>
        </w:rPr>
        <w:t>er</w:t>
      </w:r>
      <w:r w:rsidRPr="007F608C">
        <w:t xml:space="preserve"> Surv</w:t>
      </w:r>
      <w:r w:rsidRPr="007F608C">
        <w:rPr>
          <w:rFonts w:ascii="Cambria Math" w:hAnsi="Cambria Math" w:cs="Cambria Math"/>
        </w:rPr>
        <w:t>∴</w:t>
      </w:r>
      <w:r w:rsidRPr="007F608C">
        <w:t> </w:t>
      </w:r>
    </w:p>
    <w:p w14:paraId="0E67E273" w14:textId="3AF2E8B7" w:rsidR="007F608C" w:rsidRPr="007F608C" w:rsidRDefault="007F608C" w:rsidP="005E5CA4">
      <w:r w:rsidRPr="007F608C">
        <w:sym w:font="Wingdings" w:char="F06C"/>
      </w:r>
      <w:r w:rsidRPr="007F608C">
        <w:t xml:space="preserve">  Très Respectable Maître, le Sac aux Propositions et le Tronc de la Solidarité, sont à ta disposition.</w:t>
      </w:r>
    </w:p>
    <w:p w14:paraId="46F179A7" w14:textId="77777777" w:rsidR="001A367F" w:rsidRDefault="007F608C" w:rsidP="005E5CA4">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08395900" w14:textId="5A8DD130" w:rsidR="007F608C" w:rsidRPr="007F608C" w:rsidRDefault="007F608C" w:rsidP="005E5CA4">
      <w:r w:rsidRPr="007F608C">
        <w:t xml:space="preserve">Que le Sac aux Propositions soit confié </w:t>
      </w:r>
      <w:bookmarkStart w:id="126" w:name="OLE_LINK490"/>
      <w:bookmarkStart w:id="127" w:name="OLE_LINK491"/>
      <w:r w:rsidRPr="007F608C">
        <w:t>au Vénérable Maître</w:t>
      </w:r>
      <w:bookmarkEnd w:id="126"/>
      <w:bookmarkEnd w:id="127"/>
      <w:r w:rsidRPr="007F608C">
        <w:t xml:space="preserve"> Orateur et le Tronc de la Solidarité au Vénérable Maître Hospitalier.</w:t>
      </w:r>
    </w:p>
    <w:p w14:paraId="1B1814D7" w14:textId="77777777" w:rsidR="007F608C" w:rsidRPr="007F608C" w:rsidRDefault="003F3387" w:rsidP="001A367F">
      <w:pPr>
        <w:jc w:val="center"/>
      </w:pPr>
      <w:r w:rsidRPr="005E5CA4">
        <w:rPr>
          <w:caps/>
          <w:noProof/>
        </w:rPr>
        <w:object w:dxaOrig="1128" w:dyaOrig="1056" w14:anchorId="343B43EE">
          <v:shape id="_x0000_i1028" type="#_x0000_t75" alt="Une image contenant capture d’écran, ligne, typographie&#10;&#10;Le contenu généré par l’IA peut être incorrect." style="width:28.45pt;height:27.65pt;mso-width-percent:0;mso-height-percent:0;mso-position-vertical:absolute;mso-width-percent:0;mso-height-percent:0" o:ole="">
            <v:imagedata r:id="rId12" o:title=""/>
          </v:shape>
          <o:OLEObject Type="Embed" ProgID="PBrush" ShapeID="_x0000_i1028" DrawAspect="Content" ObjectID="_1831384282" r:id="rId27"/>
        </w:object>
      </w:r>
    </w:p>
    <w:p w14:paraId="05E44CA8" w14:textId="77777777" w:rsidR="007F608C" w:rsidRPr="007F608C" w:rsidRDefault="007F608C" w:rsidP="005E5CA4">
      <w:pPr>
        <w:rPr>
          <w:i/>
          <w:iCs/>
        </w:rPr>
      </w:pPr>
      <w:r w:rsidRPr="007F608C">
        <w:rPr>
          <w:i/>
          <w:iCs/>
        </w:rPr>
        <w:t>Le Maître des Cérémonies et l’Expert apportent les sacs et retournent à leurs places respectives.</w:t>
      </w:r>
    </w:p>
    <w:p w14:paraId="225D86A0" w14:textId="77777777" w:rsidR="007F608C" w:rsidRPr="007F608C" w:rsidRDefault="003F3387" w:rsidP="001A367F">
      <w:pPr>
        <w:jc w:val="center"/>
      </w:pPr>
      <w:r w:rsidRPr="005E5CA4">
        <w:rPr>
          <w:caps/>
          <w:noProof/>
        </w:rPr>
        <w:object w:dxaOrig="1140" w:dyaOrig="1032" w14:anchorId="1BEA6A79">
          <v:shape id="_x0000_i1027" type="#_x0000_t75" alt="Une image contenant ligne&#10;&#10;Le contenu généré par l’IA peut être incorrect." style="width:28.45pt;height:27.65pt;mso-width-percent:0;mso-height-percent:0;mso-width-percent:0;mso-height-percent:0" o:ole="">
            <v:imagedata r:id="rId14" o:title=""/>
          </v:shape>
          <o:OLEObject Type="Embed" ProgID="PBrush" ShapeID="_x0000_i1027" DrawAspect="Content" ObjectID="_1831384283" r:id="rId28"/>
        </w:object>
      </w:r>
    </w:p>
    <w:p w14:paraId="303B1B96" w14:textId="77777777" w:rsidR="001A367F" w:rsidRDefault="007F608C" w:rsidP="005E5CA4">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79026770" w14:textId="08B8AFC0" w:rsidR="007F608C" w:rsidRPr="007F608C" w:rsidRDefault="007F608C" w:rsidP="005E5CA4">
      <w:r w:rsidRPr="007F608C">
        <w:t>Vénérable Maître Orateur, rends compte à la Loge du contenu du Sac aux Propositions.</w:t>
      </w:r>
    </w:p>
    <w:p w14:paraId="64507285" w14:textId="77777777" w:rsidR="001A367F" w:rsidRDefault="007F608C" w:rsidP="005E5CA4">
      <w:r w:rsidRPr="007F608C">
        <w:t>Orateur </w:t>
      </w:r>
    </w:p>
    <w:p w14:paraId="6C47202E" w14:textId="258116B2" w:rsidR="007F608C" w:rsidRPr="007F608C" w:rsidRDefault="007F608C" w:rsidP="005E5CA4">
      <w:r w:rsidRPr="007F608C">
        <w:t xml:space="preserve">Le Sac aux Propositions est revenu vide (ou, contenant la proposition suivante : </w:t>
      </w:r>
      <w:r w:rsidRPr="007F608C">
        <w:rPr>
          <w:i/>
          <w:iCs/>
        </w:rPr>
        <w:t>l'Orateur en donne lecture si la proposition est signée.</w:t>
      </w:r>
      <w:r w:rsidRPr="007F608C">
        <w:t>)</w:t>
      </w:r>
    </w:p>
    <w:p w14:paraId="7FAA8582" w14:textId="77777777" w:rsidR="007F608C" w:rsidRPr="007F608C" w:rsidRDefault="007F608C" w:rsidP="005E5CA4">
      <w:pPr>
        <w:rPr>
          <w:i/>
          <w:iCs/>
        </w:rPr>
      </w:pPr>
      <w:r w:rsidRPr="007F608C">
        <w:rPr>
          <w:i/>
          <w:iCs/>
        </w:rPr>
        <w:t>Le Très Respectable Maître remercie l’auteur de la proposition en précisant qu’elle sera mise à l’étude.</w:t>
      </w:r>
    </w:p>
    <w:p w14:paraId="1D395A54" w14:textId="77777777" w:rsidR="001A367F" w:rsidRDefault="007F608C" w:rsidP="005E5CA4">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4BD0D5B8" w14:textId="5E0C6987" w:rsidR="007F608C" w:rsidRPr="007F608C" w:rsidRDefault="007F608C" w:rsidP="005E5CA4">
      <w:r w:rsidRPr="007F608C">
        <w:t>Vénérable Maître Harmoniste, fais nous part de ton tracé musical de ce midi.</w:t>
      </w:r>
    </w:p>
    <w:p w14:paraId="25A3D9AC" w14:textId="77777777" w:rsidR="007F608C" w:rsidRPr="007F608C" w:rsidRDefault="007F608C" w:rsidP="005E5CA4">
      <w:pPr>
        <w:rPr>
          <w:i/>
          <w:iCs/>
        </w:rPr>
      </w:pPr>
      <w:r w:rsidRPr="007F608C">
        <w:rPr>
          <w:i/>
          <w:iCs/>
        </w:rPr>
        <w:t>Le Maître Harmoniste communique la liste des œuvres musicales entendues pendant le tenue.</w:t>
      </w:r>
    </w:p>
    <w:p w14:paraId="1EDE6CC9" w14:textId="206BADB9" w:rsidR="007F608C" w:rsidRPr="007F608C" w:rsidRDefault="007F608C" w:rsidP="001A367F">
      <w:pPr>
        <w:pStyle w:val="Titre2"/>
        <w:rPr>
          <w:i/>
          <w:iCs/>
        </w:rPr>
      </w:pPr>
      <w:bookmarkStart w:id="128" w:name="_Toc348728757"/>
      <w:bookmarkStart w:id="129" w:name="_Toc348728795"/>
      <w:bookmarkStart w:id="130" w:name="_Toc117686856"/>
      <w:bookmarkStart w:id="131" w:name="_Toc152769148"/>
      <w:bookmarkStart w:id="132" w:name="_Toc161754979"/>
      <w:bookmarkStart w:id="133" w:name="OLE_LINK845"/>
      <w:bookmarkStart w:id="134" w:name="OLE_LINK846"/>
      <w:bookmarkStart w:id="135" w:name="_Toc220771222"/>
      <w:r w:rsidRPr="007F608C">
        <w:lastRenderedPageBreak/>
        <w:t>EFFAÇAGE DE LA LOGE</w:t>
      </w:r>
      <w:bookmarkEnd w:id="128"/>
      <w:bookmarkEnd w:id="129"/>
      <w:bookmarkEnd w:id="130"/>
      <w:bookmarkEnd w:id="131"/>
      <w:bookmarkEnd w:id="132"/>
      <w:bookmarkEnd w:id="133"/>
      <w:bookmarkEnd w:id="134"/>
      <w:bookmarkEnd w:id="135"/>
    </w:p>
    <w:p w14:paraId="56001876" w14:textId="77777777" w:rsidR="007F608C" w:rsidRPr="007F608C" w:rsidRDefault="007F608C" w:rsidP="001A367F">
      <w:pPr>
        <w:pStyle w:val="Informationnonlue"/>
        <w:ind w:left="4254"/>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r w:rsidRPr="007F608C">
        <w:tab/>
      </w:r>
      <w:r w:rsidRPr="007F608C">
        <w:sym w:font="Wingdings" w:char="F06C"/>
      </w:r>
      <w:r w:rsidRPr="007F608C">
        <w:t xml:space="preserve">  </w:t>
      </w:r>
    </w:p>
    <w:p w14:paraId="5CB73E9B" w14:textId="77777777" w:rsidR="007F608C" w:rsidRPr="007F608C" w:rsidRDefault="007F608C" w:rsidP="001A367F">
      <w:pPr>
        <w:pStyle w:val="Informationnonlue"/>
        <w:ind w:left="4254"/>
      </w:pPr>
      <w:r w:rsidRPr="007F608C">
        <w:t>1</w:t>
      </w:r>
      <w:r w:rsidRPr="007F608C">
        <w:rPr>
          <w:vertAlign w:val="superscript"/>
        </w:rPr>
        <w:t>er</w:t>
      </w:r>
      <w:r w:rsidRPr="007F608C">
        <w:t xml:space="preserve"> Surv</w:t>
      </w:r>
      <w:r w:rsidRPr="007F608C">
        <w:rPr>
          <w:rFonts w:ascii="Cambria Math" w:hAnsi="Cambria Math" w:cs="Cambria Math"/>
        </w:rPr>
        <w:t>∴</w:t>
      </w:r>
      <w:r w:rsidRPr="007F608C">
        <w:t> :</w:t>
      </w:r>
      <w:r w:rsidRPr="007F608C">
        <w:tab/>
      </w:r>
      <w:r w:rsidRPr="007F608C">
        <w:sym w:font="Wingdings" w:char="F06C"/>
      </w:r>
      <w:r w:rsidRPr="007F608C">
        <w:t xml:space="preserve">  </w:t>
      </w:r>
    </w:p>
    <w:p w14:paraId="7CE9B50B" w14:textId="77777777" w:rsidR="007F608C" w:rsidRPr="007F608C" w:rsidRDefault="007F608C" w:rsidP="001A367F">
      <w:pPr>
        <w:pStyle w:val="Informationnonlue"/>
        <w:ind w:left="4254"/>
      </w:pPr>
      <w:r w:rsidRPr="007F608C">
        <w:t>2</w:t>
      </w:r>
      <w:r w:rsidRPr="007F608C">
        <w:rPr>
          <w:vertAlign w:val="superscript"/>
        </w:rPr>
        <w:t>ème</w:t>
      </w:r>
      <w:r w:rsidRPr="007F608C">
        <w:t xml:space="preserve"> Surv</w:t>
      </w:r>
      <w:r w:rsidRPr="007F608C">
        <w:rPr>
          <w:rFonts w:ascii="Cambria Math" w:hAnsi="Cambria Math" w:cs="Cambria Math"/>
        </w:rPr>
        <w:t>∴</w:t>
      </w:r>
      <w:r w:rsidRPr="007F608C">
        <w:t> :</w:t>
      </w:r>
      <w:r w:rsidRPr="007F608C">
        <w:tab/>
      </w:r>
      <w:r w:rsidRPr="007F608C">
        <w:sym w:font="Wingdings" w:char="F06C"/>
      </w:r>
      <w:r w:rsidRPr="007F608C">
        <w:t xml:space="preserve">  </w:t>
      </w:r>
    </w:p>
    <w:p w14:paraId="7E539C4F" w14:textId="77777777" w:rsidR="001A367F" w:rsidRDefault="007F608C" w:rsidP="001A367F">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2CD3670D" w14:textId="29A01BB4" w:rsidR="007F608C" w:rsidRPr="007F608C" w:rsidRDefault="007F608C" w:rsidP="005E5CA4">
      <w:r w:rsidRPr="007F608C">
        <w:t>Vénérable Maître 1</w:t>
      </w:r>
      <w:r w:rsidRPr="007F608C">
        <w:rPr>
          <w:vertAlign w:val="superscript"/>
        </w:rPr>
        <w:t>er</w:t>
      </w:r>
      <w:r w:rsidRPr="007F608C">
        <w:t xml:space="preserve"> Surveillant, sommes-nous parfaits Maçons ?</w:t>
      </w:r>
    </w:p>
    <w:p w14:paraId="386571C2" w14:textId="77777777" w:rsidR="001A367F" w:rsidRDefault="007F608C" w:rsidP="001A367F">
      <w:pPr>
        <w:pStyle w:val="CHNATIERSUD"/>
      </w:pPr>
      <w:r w:rsidRPr="007F608C">
        <w:t>1</w:t>
      </w:r>
      <w:r w:rsidRPr="007F608C">
        <w:rPr>
          <w:vertAlign w:val="superscript"/>
        </w:rPr>
        <w:t>er</w:t>
      </w:r>
      <w:r w:rsidRPr="007F608C">
        <w:t xml:space="preserve"> Surv</w:t>
      </w:r>
      <w:r w:rsidRPr="007F608C">
        <w:rPr>
          <w:rFonts w:ascii="Cambria Math" w:hAnsi="Cambria Math" w:cs="Cambria Math"/>
        </w:rPr>
        <w:t>∴</w:t>
      </w:r>
      <w:r w:rsidRPr="007F608C">
        <w:t> </w:t>
      </w:r>
    </w:p>
    <w:p w14:paraId="45252188" w14:textId="1AA49E9B" w:rsidR="007F608C" w:rsidRPr="007F608C" w:rsidRDefault="007F608C" w:rsidP="005E5CA4">
      <w:r w:rsidRPr="007F608C">
        <w:t>Non, Très Respectable Maître.</w:t>
      </w:r>
    </w:p>
    <w:p w14:paraId="00B41866" w14:textId="77777777" w:rsidR="001A367F" w:rsidRDefault="007F608C" w:rsidP="001A367F">
      <w:pPr>
        <w:pStyle w:val="CHANTIEREST"/>
      </w:pPr>
      <w:bookmarkStart w:id="136" w:name="OLE_LINK507"/>
      <w:bookmarkStart w:id="137" w:name="OLE_LINK508"/>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3C844702" w14:textId="3B8537A2" w:rsidR="007F608C" w:rsidRPr="007F608C" w:rsidRDefault="007F608C" w:rsidP="005E5CA4">
      <w:r w:rsidRPr="007F608C">
        <w:t xml:space="preserve">Pourquoi </w:t>
      </w:r>
      <w:bookmarkEnd w:id="136"/>
      <w:bookmarkEnd w:id="137"/>
      <w:r w:rsidRPr="007F608C">
        <w:t>?</w:t>
      </w:r>
    </w:p>
    <w:p w14:paraId="6F37591D" w14:textId="77777777" w:rsidR="001A367F" w:rsidRDefault="007F608C" w:rsidP="001A367F">
      <w:pPr>
        <w:pStyle w:val="CHNATIERSUD"/>
      </w:pPr>
      <w:r w:rsidRPr="007F608C">
        <w:t>1</w:t>
      </w:r>
      <w:r w:rsidRPr="007F608C">
        <w:rPr>
          <w:vertAlign w:val="superscript"/>
        </w:rPr>
        <w:t>er</w:t>
      </w:r>
      <w:r w:rsidRPr="007F608C">
        <w:t xml:space="preserve"> Surv</w:t>
      </w:r>
      <w:r w:rsidRPr="007F608C">
        <w:rPr>
          <w:rFonts w:ascii="Cambria Math" w:hAnsi="Cambria Math" w:cs="Cambria Math"/>
        </w:rPr>
        <w:t>∴</w:t>
      </w:r>
      <w:r w:rsidRPr="007F608C">
        <w:t> </w:t>
      </w:r>
    </w:p>
    <w:p w14:paraId="39A4E115" w14:textId="1D1950A4" w:rsidR="007F608C" w:rsidRPr="007F608C" w:rsidRDefault="007F608C" w:rsidP="005E5CA4">
      <w:r w:rsidRPr="007F608C">
        <w:t>L'ouvrage est inachevé.</w:t>
      </w:r>
    </w:p>
    <w:p w14:paraId="56B35AB8" w14:textId="77777777" w:rsidR="001A367F" w:rsidRDefault="007F608C" w:rsidP="001A367F">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055BB5CE" w14:textId="4182EC63" w:rsidR="007F608C" w:rsidRPr="007F608C" w:rsidRDefault="007F608C" w:rsidP="005E5CA4">
      <w:r w:rsidRPr="007F608C">
        <w:sym w:font="Wingdings" w:char="F06C"/>
      </w:r>
      <w:r w:rsidRPr="007F608C">
        <w:t xml:space="preserve">  Vénérable Maître 2</w:t>
      </w:r>
      <w:r w:rsidRPr="007F608C">
        <w:rPr>
          <w:vertAlign w:val="superscript"/>
        </w:rPr>
        <w:t>ème</w:t>
      </w:r>
      <w:r w:rsidRPr="007F608C">
        <w:t xml:space="preserve"> Surveillant, quel a été l'ouvrage d'aujourd'hui ?</w:t>
      </w:r>
    </w:p>
    <w:p w14:paraId="7D92740B" w14:textId="77777777" w:rsidR="001A367F" w:rsidRDefault="007F608C" w:rsidP="001A367F">
      <w:pPr>
        <w:pStyle w:val="CHANTIERNORD"/>
      </w:pPr>
      <w:r w:rsidRPr="007F608C">
        <w:t>2</w:t>
      </w:r>
      <w:r w:rsidRPr="007F608C">
        <w:rPr>
          <w:vertAlign w:val="superscript"/>
        </w:rPr>
        <w:t>ème</w:t>
      </w:r>
      <w:r w:rsidRPr="007F608C">
        <w:t xml:space="preserve"> Surv</w:t>
      </w:r>
      <w:r w:rsidRPr="007F608C">
        <w:rPr>
          <w:rFonts w:ascii="Cambria Math" w:hAnsi="Cambria Math" w:cs="Cambria Math"/>
        </w:rPr>
        <w:t>∴</w:t>
      </w:r>
      <w:r w:rsidRPr="007F608C">
        <w:t> </w:t>
      </w:r>
    </w:p>
    <w:p w14:paraId="2A5A44C7" w14:textId="62AF63BF" w:rsidR="007F608C" w:rsidRPr="007F608C" w:rsidRDefault="007F608C" w:rsidP="005E5CA4">
      <w:pPr>
        <w:rPr>
          <w:b/>
        </w:rPr>
      </w:pPr>
      <w:r w:rsidRPr="007F608C">
        <w:t>Le passage du Plan tracé à son élévation.</w:t>
      </w:r>
    </w:p>
    <w:p w14:paraId="07B68107" w14:textId="77777777" w:rsidR="001A367F" w:rsidRDefault="007F608C" w:rsidP="001A367F">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640D4ED2" w14:textId="649D75A1" w:rsidR="007F608C" w:rsidRPr="007F608C" w:rsidRDefault="007F608C" w:rsidP="005E5CA4">
      <w:r w:rsidRPr="007F608C">
        <w:t>Que nous faut-il pour achever l'ouvrage ?</w:t>
      </w:r>
    </w:p>
    <w:p w14:paraId="44309A31" w14:textId="77777777" w:rsidR="001A367F" w:rsidRDefault="007F608C" w:rsidP="001A367F">
      <w:pPr>
        <w:pStyle w:val="CHANTIERNORD"/>
      </w:pPr>
      <w:r w:rsidRPr="007F608C">
        <w:t>2</w:t>
      </w:r>
      <w:r w:rsidRPr="007F608C">
        <w:rPr>
          <w:vertAlign w:val="superscript"/>
        </w:rPr>
        <w:t>ème</w:t>
      </w:r>
      <w:r w:rsidRPr="007F608C">
        <w:t xml:space="preserve"> Surv</w:t>
      </w:r>
      <w:r w:rsidRPr="007F608C">
        <w:rPr>
          <w:rFonts w:ascii="Cambria Math" w:hAnsi="Cambria Math" w:cs="Cambria Math"/>
        </w:rPr>
        <w:t>∴</w:t>
      </w:r>
      <w:r w:rsidRPr="007F608C">
        <w:t> </w:t>
      </w:r>
    </w:p>
    <w:p w14:paraId="6D95C7E5" w14:textId="1DFB13BA" w:rsidR="007F608C" w:rsidRPr="007F608C" w:rsidRDefault="007F608C" w:rsidP="005E5CA4">
      <w:r w:rsidRPr="007F608C">
        <w:t>Beaucoup de persévérance..</w:t>
      </w:r>
    </w:p>
    <w:p w14:paraId="5E462755" w14:textId="77777777" w:rsidR="001A367F" w:rsidRDefault="007F608C" w:rsidP="001A367F">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262294D4" w14:textId="448FDE0B" w:rsidR="007F608C" w:rsidRPr="007F608C" w:rsidRDefault="007F608C" w:rsidP="005E5CA4">
      <w:r w:rsidRPr="007F608C">
        <w:t>Puisqu'il en est ainsi, soyons prêts à toute heure à remplir les devoirs que nous nous sommes imposés.</w:t>
      </w:r>
    </w:p>
    <w:p w14:paraId="17B44D94" w14:textId="445FD1D4" w:rsidR="007F608C" w:rsidRPr="007F608C" w:rsidRDefault="007F608C" w:rsidP="005E5CA4">
      <w:r w:rsidRPr="007F608C">
        <w:sym w:font="Wingdings" w:char="F06C"/>
      </w:r>
      <w:r w:rsidRPr="007F608C">
        <w:t xml:space="preserve">  Vénérable Maître 1</w:t>
      </w:r>
      <w:r w:rsidRPr="007F608C">
        <w:rPr>
          <w:vertAlign w:val="superscript"/>
        </w:rPr>
        <w:t>er</w:t>
      </w:r>
      <w:r w:rsidRPr="007F608C">
        <w:t xml:space="preserve"> Surveillant, comment sortons-nous de la Loge de Maîtres ?</w:t>
      </w:r>
    </w:p>
    <w:p w14:paraId="2D3A7D1B" w14:textId="77777777" w:rsidR="001A367F" w:rsidRDefault="007F608C" w:rsidP="001A367F">
      <w:pPr>
        <w:pStyle w:val="CHNATIERSUD"/>
      </w:pPr>
      <w:r w:rsidRPr="007F608C">
        <w:t>1</w:t>
      </w:r>
      <w:r w:rsidRPr="007F608C">
        <w:rPr>
          <w:vertAlign w:val="superscript"/>
        </w:rPr>
        <w:t>er</w:t>
      </w:r>
      <w:r w:rsidRPr="007F608C">
        <w:t xml:space="preserve"> Surv</w:t>
      </w:r>
      <w:r w:rsidRPr="007F608C">
        <w:rPr>
          <w:rFonts w:ascii="Cambria Math" w:hAnsi="Cambria Math" w:cs="Cambria Math"/>
        </w:rPr>
        <w:t>∴</w:t>
      </w:r>
      <w:r w:rsidRPr="007F608C">
        <w:t> </w:t>
      </w:r>
    </w:p>
    <w:p w14:paraId="7B10E1F5" w14:textId="5D875E53" w:rsidR="007F608C" w:rsidRPr="007F608C" w:rsidRDefault="007F608C" w:rsidP="005E5CA4">
      <w:r w:rsidRPr="007F608C">
        <w:t>Sous la Loi du Silence.</w:t>
      </w:r>
    </w:p>
    <w:p w14:paraId="66CC28A3" w14:textId="77777777" w:rsidR="001A367F" w:rsidRDefault="007F608C" w:rsidP="001A367F">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51B960E0" w14:textId="5754AF0B" w:rsidR="007F608C" w:rsidRPr="007F608C" w:rsidRDefault="007F608C" w:rsidP="005E5CA4">
      <w:r w:rsidRPr="007F608C">
        <w:t>Pourquoi, Vénérable Maître 2</w:t>
      </w:r>
      <w:r w:rsidRPr="007F608C">
        <w:rPr>
          <w:vertAlign w:val="superscript"/>
        </w:rPr>
        <w:t>ème</w:t>
      </w:r>
      <w:r w:rsidRPr="007F608C">
        <w:t xml:space="preserve"> Surveillant ?</w:t>
      </w:r>
    </w:p>
    <w:p w14:paraId="071899CA" w14:textId="77777777" w:rsidR="001A367F" w:rsidRDefault="007F608C" w:rsidP="001A367F">
      <w:pPr>
        <w:pStyle w:val="CHANTIERNORD"/>
      </w:pPr>
      <w:r w:rsidRPr="007F608C">
        <w:t>2</w:t>
      </w:r>
      <w:r w:rsidRPr="007F608C">
        <w:rPr>
          <w:vertAlign w:val="superscript"/>
        </w:rPr>
        <w:t>ème</w:t>
      </w:r>
      <w:r w:rsidRPr="007F608C">
        <w:t xml:space="preserve"> Surv</w:t>
      </w:r>
      <w:r w:rsidRPr="007F608C">
        <w:rPr>
          <w:rFonts w:ascii="Cambria Math" w:hAnsi="Cambria Math" w:cs="Cambria Math"/>
        </w:rPr>
        <w:t>∴</w:t>
      </w:r>
      <w:r w:rsidRPr="007F608C">
        <w:t xml:space="preserve"> </w:t>
      </w:r>
    </w:p>
    <w:p w14:paraId="4FC6485E" w14:textId="1501F4CA" w:rsidR="007F608C" w:rsidRPr="007F608C" w:rsidRDefault="007F608C" w:rsidP="005E5CA4">
      <w:r w:rsidRPr="007F608C">
        <w:t>Pour garder le Secret qui nous unit.</w:t>
      </w:r>
    </w:p>
    <w:p w14:paraId="6C46642D" w14:textId="77777777" w:rsidR="001A367F" w:rsidRDefault="007F608C" w:rsidP="001A367F">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04D31392" w14:textId="464F5395" w:rsidR="007F608C" w:rsidRPr="007F608C" w:rsidRDefault="007F608C" w:rsidP="005E5CA4">
      <w:r w:rsidRPr="007F608C">
        <w:t>Puisqu'il en est ainsi, effaçons la Loge de Maîtres.</w:t>
      </w:r>
    </w:p>
    <w:p w14:paraId="30A27E37" w14:textId="637E0583" w:rsidR="007F608C" w:rsidRPr="007F608C" w:rsidRDefault="007F608C" w:rsidP="005E5CA4">
      <w:r w:rsidRPr="007F608C">
        <w:sym w:font="Wingdings" w:char="F06C"/>
      </w:r>
      <w:r w:rsidRPr="007F608C">
        <w:t xml:space="preserve">  Debout et à l'ordre.</w:t>
      </w:r>
      <w:r w:rsidRPr="007F608C">
        <w:br w:type="page"/>
      </w:r>
    </w:p>
    <w:p w14:paraId="64D0C3F8" w14:textId="77777777" w:rsidR="007F608C" w:rsidRPr="007F608C" w:rsidRDefault="003F3387" w:rsidP="001A367F">
      <w:pPr>
        <w:jc w:val="center"/>
      </w:pPr>
      <w:r w:rsidRPr="005E5CA4">
        <w:rPr>
          <w:caps/>
          <w:noProof/>
        </w:rPr>
        <w:object w:dxaOrig="1128" w:dyaOrig="1056" w14:anchorId="1075FC7C">
          <v:shape id="_x0000_i1026" type="#_x0000_t75" alt="Une image contenant capture d’écran, ligne, typographie&#10;&#10;Le contenu généré par l’IA peut être incorrect." style="width:28.45pt;height:27.65pt;mso-width-percent:0;mso-height-percent:0;mso-position-vertical:absolute;mso-width-percent:0;mso-height-percent:0" o:ole="">
            <v:imagedata r:id="rId12" o:title=""/>
          </v:shape>
          <o:OLEObject Type="Embed" ProgID="PBrush" ShapeID="_x0000_i1026" DrawAspect="Content" ObjectID="_1831384284" r:id="rId29"/>
        </w:object>
      </w:r>
    </w:p>
    <w:p w14:paraId="37FADF94" w14:textId="77777777" w:rsidR="007F608C" w:rsidRPr="007F608C" w:rsidRDefault="007F608C" w:rsidP="001A367F">
      <w:pPr>
        <w:pStyle w:val="Indicationsnonlues"/>
      </w:pPr>
      <w:bookmarkStart w:id="138" w:name="_Hlk151995668"/>
      <w:r w:rsidRPr="007F608C">
        <w:t>Le 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xml:space="preserve"> tend l'éteignoir au M</w:t>
      </w:r>
      <w:r w:rsidRPr="007F608C">
        <w:rPr>
          <w:rFonts w:ascii="Cambria Math" w:hAnsi="Cambria Math" w:cs="Cambria Math"/>
        </w:rPr>
        <w:t>∴</w:t>
      </w:r>
      <w:r w:rsidRPr="007F608C">
        <w:t xml:space="preserve"> des Cérémonies, qui va éteindre les Chandeliers placés sur les plateaux des Premier et Deuxième Surveillants. </w:t>
      </w:r>
    </w:p>
    <w:p w14:paraId="2E600C7B" w14:textId="77777777" w:rsidR="007F608C" w:rsidRPr="007F608C" w:rsidRDefault="007F608C" w:rsidP="001A367F">
      <w:pPr>
        <w:pStyle w:val="Indicationsnonlues"/>
      </w:pPr>
      <w:r w:rsidRPr="007F608C">
        <w:t>A chaque chandelier éteint, le M</w:t>
      </w:r>
      <w:r w:rsidRPr="007F608C">
        <w:rPr>
          <w:rFonts w:ascii="Cambria Math" w:hAnsi="Cambria Math" w:cs="Cambria Math"/>
        </w:rPr>
        <w:t>∴</w:t>
      </w:r>
      <w:r w:rsidRPr="007F608C">
        <w:t xml:space="preserve"> de Cérémonies frappe un coup de canne sur le sol de la Loge. Il rapporte ensuite l'éteignoir au 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xml:space="preserve"> qui éteint lui-même son Chandelier. </w:t>
      </w:r>
    </w:p>
    <w:p w14:paraId="35CB8AC0" w14:textId="77777777" w:rsidR="007F608C" w:rsidRPr="007F608C" w:rsidRDefault="007F608C" w:rsidP="001A367F">
      <w:pPr>
        <w:pStyle w:val="Indicationsnonlues"/>
      </w:pPr>
      <w:r w:rsidRPr="007F608C">
        <w:t>Après cela, le M</w:t>
      </w:r>
      <w:r w:rsidRPr="007F608C">
        <w:rPr>
          <w:rFonts w:ascii="Cambria Math" w:hAnsi="Cambria Math" w:cs="Cambria Math"/>
        </w:rPr>
        <w:t>∴</w:t>
      </w:r>
      <w:r w:rsidRPr="007F608C">
        <w:t xml:space="preserve"> des Cérémonies fait un tour de Loge pour se placer côté Nord du Tapis de Loge, prendre le rameau d'Acacia et le porter au 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xml:space="preserve"> et regagner régulièrement sa place. </w:t>
      </w:r>
    </w:p>
    <w:p w14:paraId="5C96A6D7" w14:textId="77777777" w:rsidR="007F608C" w:rsidRPr="007F608C" w:rsidRDefault="007F608C" w:rsidP="001A367F">
      <w:pPr>
        <w:pStyle w:val="Indicationsnonlues"/>
      </w:pPr>
      <w:r w:rsidRPr="007F608C">
        <w:t>L'Expert replie ensuite le Tapis de Loge, ferme le Compas, retire l'Équerre, referme le Livre et regagne sa place.</w:t>
      </w:r>
    </w:p>
    <w:p w14:paraId="1A8B5DB3" w14:textId="77777777" w:rsidR="007F608C" w:rsidRPr="007F608C" w:rsidRDefault="003F3387" w:rsidP="001A367F">
      <w:pPr>
        <w:jc w:val="center"/>
      </w:pPr>
      <w:r w:rsidRPr="005E5CA4">
        <w:rPr>
          <w:caps/>
          <w:noProof/>
        </w:rPr>
        <w:object w:dxaOrig="1140" w:dyaOrig="1032" w14:anchorId="187DA859">
          <v:shape id="_x0000_i1025" type="#_x0000_t75" alt="Une image contenant ligne&#10;&#10;Le contenu généré par l’IA peut être incorrect." style="width:28.45pt;height:27.65pt;mso-width-percent:0;mso-height-percent:0;mso-width-percent:0;mso-height-percent:0" o:ole="">
            <v:imagedata r:id="rId14" o:title=""/>
          </v:shape>
          <o:OLEObject Type="Embed" ProgID="PBrush" ShapeID="_x0000_i1025" DrawAspect="Content" ObjectID="_1831384285" r:id="rId30"/>
        </w:object>
      </w:r>
    </w:p>
    <w:p w14:paraId="6F965C77" w14:textId="77777777" w:rsidR="007F608C" w:rsidRPr="007F608C" w:rsidRDefault="007F608C" w:rsidP="005E5CA4"/>
    <w:p w14:paraId="76662329" w14:textId="670DC33E" w:rsidR="007F608C" w:rsidRPr="007F608C" w:rsidRDefault="007F608C" w:rsidP="001A367F">
      <w:pPr>
        <w:pStyle w:val="Titre2"/>
        <w:rPr>
          <w:i/>
          <w:iCs/>
        </w:rPr>
      </w:pPr>
      <w:bookmarkStart w:id="139" w:name="_Toc348728758"/>
      <w:bookmarkStart w:id="140" w:name="_Toc348728796"/>
      <w:bookmarkStart w:id="141" w:name="_Toc117686857"/>
      <w:bookmarkStart w:id="142" w:name="_Toc152769149"/>
      <w:bookmarkStart w:id="143" w:name="_Toc161754980"/>
      <w:bookmarkStart w:id="144" w:name="_Toc220771223"/>
      <w:bookmarkEnd w:id="138"/>
      <w:r w:rsidRPr="007F608C">
        <w:t>FERMETURE DE LA LOGE</w:t>
      </w:r>
      <w:bookmarkEnd w:id="139"/>
      <w:bookmarkEnd w:id="140"/>
      <w:bookmarkEnd w:id="141"/>
      <w:bookmarkEnd w:id="142"/>
      <w:r w:rsidRPr="007F608C">
        <w:t xml:space="preserve"> DE MAÎTRES</w:t>
      </w:r>
      <w:bookmarkEnd w:id="143"/>
      <w:bookmarkEnd w:id="144"/>
    </w:p>
    <w:p w14:paraId="475FC552" w14:textId="77777777" w:rsidR="007F608C" w:rsidRPr="001A367F" w:rsidRDefault="007F608C" w:rsidP="005E5CA4">
      <w:pPr>
        <w:rPr>
          <w:b/>
          <w:bCs/>
        </w:rPr>
      </w:pPr>
      <w:r w:rsidRPr="001A367F">
        <w:rPr>
          <w:b/>
          <w:bCs/>
        </w:rPr>
        <w:t>T</w:t>
      </w:r>
      <w:r w:rsidRPr="001A367F">
        <w:rPr>
          <w:rFonts w:ascii="Cambria Math" w:hAnsi="Cambria Math" w:cs="Cambria Math"/>
          <w:b/>
          <w:bCs/>
        </w:rPr>
        <w:t>∴</w:t>
      </w:r>
      <w:r w:rsidRPr="001A367F">
        <w:rPr>
          <w:b/>
          <w:bCs/>
        </w:rPr>
        <w:t>R</w:t>
      </w:r>
      <w:r w:rsidRPr="001A367F">
        <w:rPr>
          <w:rFonts w:ascii="Cambria Math" w:hAnsi="Cambria Math" w:cs="Cambria Math"/>
          <w:b/>
          <w:bCs/>
        </w:rPr>
        <w:t>∴</w:t>
      </w:r>
      <w:r w:rsidRPr="001A367F">
        <w:rPr>
          <w:b/>
          <w:bCs/>
        </w:rPr>
        <w:t>M</w:t>
      </w:r>
      <w:r w:rsidRPr="001A367F">
        <w:rPr>
          <w:rFonts w:ascii="Cambria Math" w:hAnsi="Cambria Math" w:cs="Cambria Math"/>
          <w:b/>
          <w:bCs/>
        </w:rPr>
        <w:t>∴</w:t>
      </w:r>
      <w:r w:rsidRPr="001A367F">
        <w:rPr>
          <w:b/>
          <w:bCs/>
        </w:rPr>
        <w:t> :</w:t>
      </w:r>
      <w:r w:rsidRPr="001A367F">
        <w:rPr>
          <w:b/>
          <w:bCs/>
        </w:rPr>
        <w:tab/>
      </w:r>
      <w:r w:rsidRPr="001A367F">
        <w:rPr>
          <w:b/>
          <w:bCs/>
        </w:rPr>
        <w:sym w:font="Wingdings" w:char="F06C"/>
      </w:r>
      <w:r w:rsidRPr="001A367F">
        <w:rPr>
          <w:b/>
          <w:bCs/>
        </w:rPr>
        <w:t xml:space="preserve">  </w:t>
      </w:r>
      <w:r w:rsidRPr="001A367F">
        <w:rPr>
          <w:b/>
          <w:bCs/>
        </w:rPr>
        <w:sym w:font="Wingdings" w:char="F06C"/>
      </w:r>
      <w:r w:rsidRPr="001A367F">
        <w:rPr>
          <w:b/>
          <w:bCs/>
        </w:rPr>
        <w:t xml:space="preserve">    </w:t>
      </w:r>
      <w:r w:rsidRPr="001A367F">
        <w:rPr>
          <w:b/>
          <w:bCs/>
        </w:rPr>
        <w:sym w:font="Wingdings" w:char="F06C"/>
      </w:r>
      <w:r w:rsidRPr="001A367F">
        <w:rPr>
          <w:b/>
          <w:bCs/>
        </w:rPr>
        <w:t xml:space="preserve">     </w:t>
      </w:r>
      <w:r w:rsidRPr="001A367F">
        <w:rPr>
          <w:b/>
          <w:bCs/>
        </w:rPr>
        <w:sym w:font="Wingdings" w:char="F06C"/>
      </w:r>
      <w:r w:rsidRPr="001A367F">
        <w:rPr>
          <w:b/>
          <w:bCs/>
        </w:rPr>
        <w:t xml:space="preserve">  </w:t>
      </w:r>
      <w:r w:rsidRPr="001A367F">
        <w:rPr>
          <w:b/>
          <w:bCs/>
        </w:rPr>
        <w:sym w:font="Wingdings" w:char="F06C"/>
      </w:r>
      <w:r w:rsidRPr="001A367F">
        <w:rPr>
          <w:b/>
          <w:bCs/>
        </w:rPr>
        <w:t xml:space="preserve">    </w:t>
      </w:r>
      <w:r w:rsidRPr="001A367F">
        <w:rPr>
          <w:b/>
          <w:bCs/>
        </w:rPr>
        <w:sym w:font="Wingdings" w:char="F06C"/>
      </w:r>
      <w:r w:rsidRPr="001A367F">
        <w:rPr>
          <w:b/>
          <w:bCs/>
        </w:rPr>
        <w:t xml:space="preserve">     </w:t>
      </w:r>
      <w:r w:rsidRPr="001A367F">
        <w:rPr>
          <w:b/>
          <w:bCs/>
        </w:rPr>
        <w:sym w:font="Wingdings" w:char="F06C"/>
      </w:r>
      <w:r w:rsidRPr="001A367F">
        <w:rPr>
          <w:b/>
          <w:bCs/>
        </w:rPr>
        <w:t xml:space="preserve">  </w:t>
      </w:r>
      <w:r w:rsidRPr="001A367F">
        <w:rPr>
          <w:b/>
          <w:bCs/>
        </w:rPr>
        <w:sym w:font="Wingdings" w:char="F06C"/>
      </w:r>
      <w:r w:rsidRPr="001A367F">
        <w:rPr>
          <w:b/>
          <w:bCs/>
        </w:rPr>
        <w:t xml:space="preserve">    </w:t>
      </w:r>
      <w:r w:rsidRPr="001A367F">
        <w:rPr>
          <w:b/>
          <w:bCs/>
        </w:rPr>
        <w:sym w:font="Wingdings" w:char="F06C"/>
      </w:r>
    </w:p>
    <w:p w14:paraId="4021A425" w14:textId="77777777" w:rsidR="007F608C" w:rsidRPr="001A367F" w:rsidRDefault="007F608C" w:rsidP="005E5CA4">
      <w:pPr>
        <w:rPr>
          <w:b/>
          <w:bCs/>
        </w:rPr>
      </w:pPr>
      <w:r w:rsidRPr="001A367F">
        <w:rPr>
          <w:b/>
          <w:bCs/>
        </w:rPr>
        <w:t>1</w:t>
      </w:r>
      <w:r w:rsidRPr="001A367F">
        <w:rPr>
          <w:b/>
          <w:bCs/>
          <w:vertAlign w:val="superscript"/>
        </w:rPr>
        <w:t>er</w:t>
      </w:r>
      <w:r w:rsidRPr="001A367F">
        <w:rPr>
          <w:b/>
          <w:bCs/>
        </w:rPr>
        <w:t xml:space="preserve"> Surv</w:t>
      </w:r>
      <w:r w:rsidRPr="001A367F">
        <w:rPr>
          <w:rFonts w:ascii="Cambria Math" w:hAnsi="Cambria Math" w:cs="Cambria Math"/>
          <w:b/>
          <w:bCs/>
        </w:rPr>
        <w:t>∴</w:t>
      </w:r>
      <w:r w:rsidRPr="001A367F">
        <w:rPr>
          <w:b/>
          <w:bCs/>
        </w:rPr>
        <w:t> :</w:t>
      </w:r>
      <w:r w:rsidRPr="001A367F">
        <w:rPr>
          <w:b/>
          <w:bCs/>
        </w:rPr>
        <w:tab/>
      </w:r>
      <w:r w:rsidRPr="001A367F">
        <w:rPr>
          <w:b/>
          <w:bCs/>
        </w:rPr>
        <w:sym w:font="Wingdings" w:char="F06C"/>
      </w:r>
      <w:r w:rsidRPr="001A367F">
        <w:rPr>
          <w:b/>
          <w:bCs/>
        </w:rPr>
        <w:t xml:space="preserve">  </w:t>
      </w:r>
      <w:r w:rsidRPr="001A367F">
        <w:rPr>
          <w:b/>
          <w:bCs/>
        </w:rPr>
        <w:sym w:font="Wingdings" w:char="F06C"/>
      </w:r>
      <w:r w:rsidRPr="001A367F">
        <w:rPr>
          <w:b/>
          <w:bCs/>
        </w:rPr>
        <w:t xml:space="preserve">    </w:t>
      </w:r>
      <w:r w:rsidRPr="001A367F">
        <w:rPr>
          <w:b/>
          <w:bCs/>
        </w:rPr>
        <w:sym w:font="Wingdings" w:char="F06C"/>
      </w:r>
      <w:r w:rsidRPr="001A367F">
        <w:rPr>
          <w:b/>
          <w:bCs/>
        </w:rPr>
        <w:t xml:space="preserve">     </w:t>
      </w:r>
      <w:r w:rsidRPr="001A367F">
        <w:rPr>
          <w:b/>
          <w:bCs/>
        </w:rPr>
        <w:sym w:font="Wingdings" w:char="F06C"/>
      </w:r>
      <w:r w:rsidRPr="001A367F">
        <w:rPr>
          <w:b/>
          <w:bCs/>
        </w:rPr>
        <w:t xml:space="preserve">  </w:t>
      </w:r>
      <w:r w:rsidRPr="001A367F">
        <w:rPr>
          <w:b/>
          <w:bCs/>
        </w:rPr>
        <w:sym w:font="Wingdings" w:char="F06C"/>
      </w:r>
      <w:r w:rsidRPr="001A367F">
        <w:rPr>
          <w:b/>
          <w:bCs/>
        </w:rPr>
        <w:t xml:space="preserve">    </w:t>
      </w:r>
      <w:r w:rsidRPr="001A367F">
        <w:rPr>
          <w:b/>
          <w:bCs/>
        </w:rPr>
        <w:sym w:font="Wingdings" w:char="F06C"/>
      </w:r>
      <w:r w:rsidRPr="001A367F">
        <w:rPr>
          <w:b/>
          <w:bCs/>
        </w:rPr>
        <w:t xml:space="preserve">     </w:t>
      </w:r>
      <w:r w:rsidRPr="001A367F">
        <w:rPr>
          <w:b/>
          <w:bCs/>
        </w:rPr>
        <w:sym w:font="Wingdings" w:char="F06C"/>
      </w:r>
      <w:r w:rsidRPr="001A367F">
        <w:rPr>
          <w:b/>
          <w:bCs/>
        </w:rPr>
        <w:t xml:space="preserve">  </w:t>
      </w:r>
      <w:r w:rsidRPr="001A367F">
        <w:rPr>
          <w:b/>
          <w:bCs/>
        </w:rPr>
        <w:sym w:font="Wingdings" w:char="F06C"/>
      </w:r>
      <w:r w:rsidRPr="001A367F">
        <w:rPr>
          <w:b/>
          <w:bCs/>
        </w:rPr>
        <w:t xml:space="preserve">    </w:t>
      </w:r>
      <w:r w:rsidRPr="001A367F">
        <w:rPr>
          <w:b/>
          <w:bCs/>
        </w:rPr>
        <w:sym w:font="Wingdings" w:char="F06C"/>
      </w:r>
    </w:p>
    <w:p w14:paraId="65A2F29C" w14:textId="77777777" w:rsidR="007F608C" w:rsidRPr="001A367F" w:rsidRDefault="007F608C" w:rsidP="005E5CA4">
      <w:pPr>
        <w:rPr>
          <w:b/>
          <w:bCs/>
        </w:rPr>
      </w:pPr>
      <w:r w:rsidRPr="001A367F">
        <w:rPr>
          <w:b/>
          <w:bCs/>
        </w:rPr>
        <w:t>2</w:t>
      </w:r>
      <w:r w:rsidRPr="001A367F">
        <w:rPr>
          <w:b/>
          <w:bCs/>
          <w:vertAlign w:val="superscript"/>
        </w:rPr>
        <w:t>ème</w:t>
      </w:r>
      <w:r w:rsidRPr="001A367F">
        <w:rPr>
          <w:b/>
          <w:bCs/>
        </w:rPr>
        <w:t xml:space="preserve"> Surv</w:t>
      </w:r>
      <w:r w:rsidRPr="001A367F">
        <w:rPr>
          <w:rFonts w:ascii="Cambria Math" w:hAnsi="Cambria Math" w:cs="Cambria Math"/>
          <w:b/>
          <w:bCs/>
        </w:rPr>
        <w:t>∴</w:t>
      </w:r>
      <w:r w:rsidRPr="001A367F">
        <w:rPr>
          <w:b/>
          <w:bCs/>
        </w:rPr>
        <w:t> :</w:t>
      </w:r>
      <w:r w:rsidRPr="001A367F">
        <w:rPr>
          <w:b/>
          <w:bCs/>
        </w:rPr>
        <w:tab/>
      </w:r>
      <w:r w:rsidRPr="001A367F">
        <w:rPr>
          <w:b/>
          <w:bCs/>
        </w:rPr>
        <w:sym w:font="Wingdings" w:char="F06C"/>
      </w:r>
      <w:r w:rsidRPr="001A367F">
        <w:rPr>
          <w:b/>
          <w:bCs/>
        </w:rPr>
        <w:t xml:space="preserve">  </w:t>
      </w:r>
      <w:r w:rsidRPr="001A367F">
        <w:rPr>
          <w:b/>
          <w:bCs/>
        </w:rPr>
        <w:sym w:font="Wingdings" w:char="F06C"/>
      </w:r>
      <w:r w:rsidRPr="001A367F">
        <w:rPr>
          <w:b/>
          <w:bCs/>
        </w:rPr>
        <w:t xml:space="preserve">    </w:t>
      </w:r>
      <w:r w:rsidRPr="001A367F">
        <w:rPr>
          <w:b/>
          <w:bCs/>
        </w:rPr>
        <w:sym w:font="Wingdings" w:char="F06C"/>
      </w:r>
      <w:r w:rsidRPr="001A367F">
        <w:rPr>
          <w:b/>
          <w:bCs/>
        </w:rPr>
        <w:t xml:space="preserve">     </w:t>
      </w:r>
      <w:r w:rsidRPr="001A367F">
        <w:rPr>
          <w:b/>
          <w:bCs/>
        </w:rPr>
        <w:sym w:font="Wingdings" w:char="F06C"/>
      </w:r>
      <w:r w:rsidRPr="001A367F">
        <w:rPr>
          <w:b/>
          <w:bCs/>
        </w:rPr>
        <w:t xml:space="preserve">  </w:t>
      </w:r>
      <w:r w:rsidRPr="001A367F">
        <w:rPr>
          <w:b/>
          <w:bCs/>
        </w:rPr>
        <w:sym w:font="Wingdings" w:char="F06C"/>
      </w:r>
      <w:r w:rsidRPr="001A367F">
        <w:rPr>
          <w:b/>
          <w:bCs/>
        </w:rPr>
        <w:t xml:space="preserve">    </w:t>
      </w:r>
      <w:r w:rsidRPr="001A367F">
        <w:rPr>
          <w:b/>
          <w:bCs/>
        </w:rPr>
        <w:sym w:font="Wingdings" w:char="F06C"/>
      </w:r>
      <w:r w:rsidRPr="001A367F">
        <w:rPr>
          <w:b/>
          <w:bCs/>
        </w:rPr>
        <w:t xml:space="preserve">     </w:t>
      </w:r>
      <w:r w:rsidRPr="001A367F">
        <w:rPr>
          <w:b/>
          <w:bCs/>
        </w:rPr>
        <w:sym w:font="Wingdings" w:char="F06C"/>
      </w:r>
      <w:r w:rsidRPr="001A367F">
        <w:rPr>
          <w:b/>
          <w:bCs/>
        </w:rPr>
        <w:t xml:space="preserve">  </w:t>
      </w:r>
      <w:r w:rsidRPr="001A367F">
        <w:rPr>
          <w:b/>
          <w:bCs/>
        </w:rPr>
        <w:sym w:font="Wingdings" w:char="F06C"/>
      </w:r>
      <w:r w:rsidRPr="001A367F">
        <w:rPr>
          <w:b/>
          <w:bCs/>
        </w:rPr>
        <w:t xml:space="preserve">    </w:t>
      </w:r>
      <w:r w:rsidRPr="001A367F">
        <w:rPr>
          <w:b/>
          <w:bCs/>
        </w:rPr>
        <w:sym w:font="Wingdings" w:char="F06C"/>
      </w:r>
    </w:p>
    <w:p w14:paraId="11F1C226" w14:textId="77777777" w:rsidR="001A367F" w:rsidRDefault="007F608C" w:rsidP="001A367F">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p>
    <w:p w14:paraId="37423C57" w14:textId="564AE2F5" w:rsidR="007F608C" w:rsidRPr="007F608C" w:rsidRDefault="007F608C" w:rsidP="005E5CA4">
      <w:r w:rsidRPr="007F608C">
        <w:t>Avec moi par le Signe, la Batterie et l'Acclamation.</w:t>
      </w:r>
    </w:p>
    <w:p w14:paraId="03119E24" w14:textId="6859FDA2" w:rsidR="007F608C" w:rsidRPr="007F608C" w:rsidRDefault="00500014" w:rsidP="00500014">
      <w:pPr>
        <w:ind w:firstLine="709"/>
      </w:pPr>
      <w:r>
        <w:rPr>
          <w:rFonts w:ascii="Wingdings" w:hAnsi="Wingdings"/>
          <w:b/>
        </w:rPr>
        <w:t>mm</w:t>
      </w:r>
      <w:r>
        <w:rPr>
          <w:b/>
        </w:rPr>
        <w:t xml:space="preserve">  </w:t>
      </w:r>
      <w:r>
        <w:rPr>
          <w:rFonts w:ascii="Wingdings" w:hAnsi="Wingdings"/>
          <w:b/>
        </w:rPr>
        <w:t>m</w:t>
      </w:r>
      <w:r>
        <w:rPr>
          <w:b/>
        </w:rPr>
        <w:t xml:space="preserve">    </w:t>
      </w:r>
      <w:r>
        <w:rPr>
          <w:rFonts w:ascii="Wingdings" w:hAnsi="Wingdings"/>
          <w:b/>
        </w:rPr>
        <w:t>mm</w:t>
      </w:r>
      <w:r>
        <w:rPr>
          <w:b/>
        </w:rPr>
        <w:t xml:space="preserve">   </w:t>
      </w:r>
      <w:r>
        <w:rPr>
          <w:rFonts w:ascii="Wingdings" w:hAnsi="Wingdings"/>
          <w:b/>
        </w:rPr>
        <w:t>m</w:t>
      </w:r>
      <w:r>
        <w:rPr>
          <w:b/>
        </w:rPr>
        <w:t xml:space="preserve">    </w:t>
      </w:r>
      <w:r>
        <w:rPr>
          <w:rFonts w:ascii="Wingdings" w:hAnsi="Wingdings"/>
          <w:b/>
        </w:rPr>
        <w:t>mm</w:t>
      </w:r>
      <w:r>
        <w:rPr>
          <w:b/>
        </w:rPr>
        <w:t xml:space="preserve">   </w:t>
      </w:r>
      <w:r>
        <w:rPr>
          <w:rFonts w:ascii="Wingdings" w:hAnsi="Wingdings"/>
          <w:b/>
        </w:rPr>
        <w:t xml:space="preserve">m </w:t>
      </w:r>
      <w:r w:rsidR="007F608C" w:rsidRPr="007F608C">
        <w:rPr>
          <w:b/>
        </w:rPr>
        <w:t>Liberté ! Égalité ! Fraternité !</w:t>
      </w:r>
    </w:p>
    <w:p w14:paraId="16C36BCE" w14:textId="77777777" w:rsidR="001A367F" w:rsidRDefault="007F608C" w:rsidP="001A367F">
      <w:pPr>
        <w:pStyle w:val="CHANTIEREST"/>
      </w:pPr>
      <w:r w:rsidRPr="007F608C">
        <w:t>T</w:t>
      </w:r>
      <w:r w:rsidRPr="007F608C">
        <w:rPr>
          <w:rFonts w:ascii="Cambria Math" w:hAnsi="Cambria Math" w:cs="Cambria Math"/>
        </w:rPr>
        <w:t>∴</w:t>
      </w:r>
      <w:r w:rsidRPr="007F608C">
        <w:t>R</w:t>
      </w:r>
      <w:r w:rsidRPr="007F608C">
        <w:rPr>
          <w:rFonts w:ascii="Cambria Math" w:hAnsi="Cambria Math" w:cs="Cambria Math"/>
        </w:rPr>
        <w:t>∴</w:t>
      </w:r>
      <w:r w:rsidRPr="007F608C">
        <w:t>M</w:t>
      </w:r>
      <w:r w:rsidRPr="007F608C">
        <w:rPr>
          <w:rFonts w:ascii="Cambria Math" w:hAnsi="Cambria Math" w:cs="Cambria Math"/>
        </w:rPr>
        <w:t>∴</w:t>
      </w:r>
      <w:r w:rsidRPr="007F608C">
        <w:t> </w:t>
      </w:r>
    </w:p>
    <w:p w14:paraId="55EC77F6" w14:textId="6F1BC0E1" w:rsidR="007F608C" w:rsidRPr="007F608C" w:rsidRDefault="007F608C" w:rsidP="005E5CA4">
      <w:pPr>
        <w:rPr>
          <w:b/>
        </w:rPr>
      </w:pPr>
      <w:r w:rsidRPr="007F608C">
        <w:t>La Loge est effacée, retirons-nous en paix sous la Loi du Silence.</w:t>
      </w:r>
    </w:p>
    <w:p w14:paraId="69225B96" w14:textId="77777777" w:rsidR="001A367F" w:rsidRDefault="007F608C" w:rsidP="001A367F">
      <w:pPr>
        <w:pStyle w:val="CHANTIEREST"/>
      </w:pPr>
      <w:r w:rsidRPr="007F608C">
        <w:t>Tous </w:t>
      </w:r>
    </w:p>
    <w:p w14:paraId="6BC2EAA3" w14:textId="3B4F37F4" w:rsidR="007F608C" w:rsidRPr="007F608C" w:rsidRDefault="007F608C" w:rsidP="005E5CA4">
      <w:r w:rsidRPr="007F608C">
        <w:t>Nous le promettons.</w:t>
      </w:r>
    </w:p>
    <w:p w14:paraId="2FB070FE" w14:textId="77777777" w:rsidR="007F608C" w:rsidRPr="007F608C" w:rsidRDefault="007F608C" w:rsidP="005E5CA4">
      <w:r w:rsidRPr="007F608C">
        <w:rPr>
          <w:i/>
          <w:iCs/>
        </w:rPr>
        <w:t>Les Frères et les Sœurs font le signe et se dispersent.</w:t>
      </w:r>
    </w:p>
    <w:p w14:paraId="5777A886" w14:textId="6B0515A0" w:rsidR="003B3F4D" w:rsidRPr="003B3F4D" w:rsidRDefault="003B3F4D" w:rsidP="005E5CA4"/>
    <w:sectPr w:rsidR="003B3F4D" w:rsidRPr="003B3F4D" w:rsidSect="008718B5">
      <w:headerReference w:type="default" r:id="rId31"/>
      <w:footerReference w:type="default" r:id="rId32"/>
      <w:pgSz w:w="11907" w:h="16840" w:code="9"/>
      <w:pgMar w:top="1440" w:right="1080" w:bottom="1440" w:left="1080"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BB0A7" w14:textId="77777777" w:rsidR="003F3387" w:rsidRDefault="003F3387" w:rsidP="00841290">
      <w:r>
        <w:separator/>
      </w:r>
    </w:p>
  </w:endnote>
  <w:endnote w:type="continuationSeparator" w:id="0">
    <w:p w14:paraId="691E67C2" w14:textId="77777777" w:rsidR="003F3387" w:rsidRDefault="003F3387" w:rsidP="00841290">
      <w:r>
        <w:continuationSeparator/>
      </w:r>
    </w:p>
  </w:endnote>
  <w:endnote w:type="continuationNotice" w:id="1">
    <w:p w14:paraId="0C168D1C" w14:textId="77777777" w:rsidR="003F3387" w:rsidRDefault="003F3387" w:rsidP="008412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DINPro-Regular">
    <w:panose1 w:val="02010504030101020104"/>
    <w:charset w:val="00"/>
    <w:family w:val="auto"/>
    <w:notTrueType/>
    <w:pitch w:val="variable"/>
    <w:sig w:usb0="800002AF" w:usb1="4000206A"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DINPro-Black">
    <w:panose1 w:val="020B0A04020101010102"/>
    <w:charset w:val="00"/>
    <w:family w:val="swiss"/>
    <w:notTrueType/>
    <w:pitch w:val="variable"/>
    <w:sig w:usb0="A00002BF" w:usb1="4000207B" w:usb2="00000008" w:usb3="00000000" w:csb0="0000009F" w:csb1="00000000"/>
  </w:font>
  <w:font w:name="DINPro-Bold">
    <w:panose1 w:val="020B0804020101020102"/>
    <w:charset w:val="00"/>
    <w:family w:val="swiss"/>
    <w:notTrueType/>
    <w:pitch w:val="variable"/>
    <w:sig w:usb0="A00002BF" w:usb1="4000207B" w:usb2="00000008" w:usb3="00000000" w:csb0="0000009F" w:csb1="00000000"/>
  </w:font>
  <w:font w:name="DINPro-Medium">
    <w:panose1 w:val="020B0604020101020102"/>
    <w:charset w:val="00"/>
    <w:family w:val="swiss"/>
    <w:notTrueType/>
    <w:pitch w:val="variable"/>
    <w:sig w:usb0="A00002BF" w:usb1="4000207B" w:usb2="00000008" w:usb3="00000000" w:csb0="0000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
    <w:altName w:val="MS Mincho"/>
    <w:panose1 w:val="020B0604020202020204"/>
    <w:charset w:val="80"/>
    <w:family w:val="auto"/>
    <w:pitch w:val="variable"/>
    <w:sig w:usb0="00000000" w:usb1="08070000" w:usb2="00000010" w:usb3="00000000" w:csb0="00020000" w:csb1="00000000"/>
  </w:font>
  <w:font w:name="Helvetica Neue">
    <w:altName w:val="Arial"/>
    <w:panose1 w:val="02000503000000020004"/>
    <w:charset w:val="00"/>
    <w:family w:val="auto"/>
    <w:pitch w:val="variable"/>
    <w:sig w:usb0="E50002FF" w:usb1="500079DB" w:usb2="00000010" w:usb3="00000000" w:csb0="00000001" w:csb1="00000000"/>
  </w:font>
  <w:font w:name="Segoe UI">
    <w:panose1 w:val="020B0604020202020204"/>
    <w:charset w:val="00"/>
    <w:family w:val="swiss"/>
    <w:pitch w:val="variable"/>
    <w:sig w:usb0="E4002EFF" w:usb1="C000E47F" w:usb2="00000009" w:usb3="00000000" w:csb0="000001FF" w:csb1="00000000"/>
  </w:font>
  <w:font w:name="Times New Roman (Titres CS)">
    <w:altName w:val="Times New Roman"/>
    <w:panose1 w:val="020B0604020202020204"/>
    <w:charset w:val="00"/>
    <w:family w:val="roman"/>
    <w:notTrueType/>
    <w:pitch w:val="default"/>
  </w:font>
  <w:font w:name="DINPro-CondMedium">
    <w:panose1 w:val="02010606030101020104"/>
    <w:charset w:val="4D"/>
    <w:family w:val="auto"/>
    <w:notTrueType/>
    <w:pitch w:val="variable"/>
    <w:sig w:usb0="800000AF" w:usb1="4000206A" w:usb2="00000000" w:usb3="00000000" w:csb0="00000093" w:csb1="00000000"/>
  </w:font>
  <w:font w:name="Cambria Math">
    <w:panose1 w:val="02040503050406030204"/>
    <w:charset w:val="00"/>
    <w:family w:val="roman"/>
    <w:pitch w:val="variable"/>
    <w:sig w:usb0="E00002FF" w:usb1="420024FF" w:usb2="00000000" w:usb3="00000000" w:csb0="0000019F" w:csb1="00000000"/>
  </w:font>
  <w:font w:name="Baskerville">
    <w:panose1 w:val="02020502070401020303"/>
    <w:charset w:val="00"/>
    <w:family w:val="roman"/>
    <w:pitch w:val="variable"/>
    <w:sig w:usb0="80000067" w:usb1="02000000"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8D1FB" w14:textId="77777777" w:rsidR="00171414" w:rsidRPr="005105B9" w:rsidRDefault="00171414" w:rsidP="00171414">
    <w:pPr>
      <w:rPr>
        <w:rFonts w:ascii="Baskerville" w:hAnsi="Baskerville"/>
        <w:sz w:val="20"/>
        <w:szCs w:val="21"/>
      </w:rPr>
    </w:pPr>
    <w:r w:rsidRPr="005105B9">
      <w:rPr>
        <w:rFonts w:ascii="Baskerville" w:hAnsi="Baskerville"/>
        <w:sz w:val="20"/>
        <w:szCs w:val="21"/>
      </w:rPr>
      <w:t>CAHIER DU GRADE DE MAÎTRE</w:t>
    </w:r>
    <w:r w:rsidRPr="005105B9">
      <w:rPr>
        <w:rFonts w:ascii="Baskerville" w:hAnsi="Baskerville"/>
        <w:sz w:val="20"/>
        <w:szCs w:val="21"/>
      </w:rPr>
      <w:tab/>
    </w:r>
    <w:r>
      <w:rPr>
        <w:rFonts w:ascii="Baskerville" w:hAnsi="Baskerville"/>
        <w:sz w:val="20"/>
        <w:szCs w:val="21"/>
      </w:rPr>
      <w:tab/>
    </w:r>
    <w:r>
      <w:rPr>
        <w:rFonts w:ascii="Baskerville" w:hAnsi="Baskerville"/>
        <w:sz w:val="20"/>
        <w:szCs w:val="21"/>
      </w:rPr>
      <w:tab/>
    </w:r>
    <w:r>
      <w:rPr>
        <w:rFonts w:ascii="Baskerville" w:hAnsi="Baskerville"/>
        <w:sz w:val="20"/>
        <w:szCs w:val="21"/>
      </w:rPr>
      <w:tab/>
    </w:r>
    <w:r>
      <w:rPr>
        <w:rFonts w:ascii="Baskerville" w:hAnsi="Baskerville"/>
        <w:sz w:val="20"/>
        <w:szCs w:val="21"/>
      </w:rPr>
      <w:tab/>
    </w:r>
    <w:r>
      <w:rPr>
        <w:rFonts w:ascii="Baskerville" w:hAnsi="Baskerville"/>
        <w:sz w:val="20"/>
        <w:szCs w:val="21"/>
      </w:rPr>
      <w:tab/>
    </w:r>
    <w:r>
      <w:rPr>
        <w:rFonts w:ascii="Baskerville" w:hAnsi="Baskerville"/>
        <w:sz w:val="20"/>
        <w:szCs w:val="21"/>
      </w:rPr>
      <w:tab/>
    </w:r>
    <w:r>
      <w:rPr>
        <w:rFonts w:ascii="Baskerville" w:hAnsi="Baskerville"/>
        <w:sz w:val="20"/>
        <w:szCs w:val="21"/>
      </w:rPr>
      <w:tab/>
    </w:r>
    <w:r>
      <w:rPr>
        <w:rFonts w:ascii="Baskerville" w:hAnsi="Baskerville"/>
        <w:sz w:val="20"/>
        <w:szCs w:val="21"/>
      </w:rPr>
      <w:tab/>
    </w:r>
    <w:r w:rsidRPr="005105B9">
      <w:rPr>
        <w:rFonts w:ascii="Baskerville" w:hAnsi="Baskerville"/>
        <w:sz w:val="20"/>
        <w:szCs w:val="21"/>
      </w:rPr>
      <w:fldChar w:fldCharType="begin"/>
    </w:r>
    <w:r w:rsidRPr="005105B9">
      <w:rPr>
        <w:rFonts w:ascii="Baskerville" w:hAnsi="Baskerville"/>
        <w:sz w:val="20"/>
        <w:szCs w:val="21"/>
      </w:rPr>
      <w:instrText>PAGE   \* MERGEFORMAT</w:instrText>
    </w:r>
    <w:r w:rsidRPr="005105B9">
      <w:rPr>
        <w:rFonts w:ascii="Baskerville" w:hAnsi="Baskerville"/>
        <w:sz w:val="20"/>
        <w:szCs w:val="21"/>
      </w:rPr>
      <w:fldChar w:fldCharType="separate"/>
    </w:r>
    <w:r>
      <w:rPr>
        <w:rFonts w:ascii="Baskerville" w:hAnsi="Baskerville"/>
        <w:sz w:val="20"/>
        <w:szCs w:val="21"/>
      </w:rPr>
      <w:t>36</w:t>
    </w:r>
    <w:r w:rsidRPr="005105B9">
      <w:rPr>
        <w:rFonts w:ascii="Baskerville" w:hAnsi="Baskerville"/>
        <w:sz w:val="20"/>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1F674" w14:textId="40E587D6" w:rsidR="00107C7F" w:rsidRPr="005105B9" w:rsidRDefault="00107C7F" w:rsidP="00841290">
    <w:pPr>
      <w:rPr>
        <w:rFonts w:ascii="Baskerville" w:hAnsi="Baskerville"/>
        <w:sz w:val="20"/>
        <w:szCs w:val="21"/>
      </w:rPr>
    </w:pPr>
    <w:r w:rsidRPr="005105B9">
      <w:rPr>
        <w:rFonts w:ascii="Baskerville" w:hAnsi="Baskerville"/>
        <w:sz w:val="20"/>
        <w:szCs w:val="21"/>
      </w:rPr>
      <w:t xml:space="preserve">CAHIER DU GRADE </w:t>
    </w:r>
    <w:r w:rsidR="00385DE1" w:rsidRPr="005105B9">
      <w:rPr>
        <w:rFonts w:ascii="Baskerville" w:hAnsi="Baskerville"/>
        <w:sz w:val="20"/>
        <w:szCs w:val="21"/>
      </w:rPr>
      <w:t>DE MAÎTRE</w:t>
    </w:r>
    <w:r w:rsidRPr="005105B9">
      <w:rPr>
        <w:rFonts w:ascii="Baskerville" w:hAnsi="Baskerville"/>
        <w:sz w:val="20"/>
        <w:szCs w:val="21"/>
      </w:rPr>
      <w:tab/>
    </w:r>
    <w:r w:rsidR="005105B9">
      <w:rPr>
        <w:rFonts w:ascii="Baskerville" w:hAnsi="Baskerville"/>
        <w:sz w:val="20"/>
        <w:szCs w:val="21"/>
      </w:rPr>
      <w:tab/>
    </w:r>
    <w:r w:rsidR="005105B9">
      <w:rPr>
        <w:rFonts w:ascii="Baskerville" w:hAnsi="Baskerville"/>
        <w:sz w:val="20"/>
        <w:szCs w:val="21"/>
      </w:rPr>
      <w:tab/>
    </w:r>
    <w:r w:rsidR="005105B9">
      <w:rPr>
        <w:rFonts w:ascii="Baskerville" w:hAnsi="Baskerville"/>
        <w:sz w:val="20"/>
        <w:szCs w:val="21"/>
      </w:rPr>
      <w:tab/>
    </w:r>
    <w:r w:rsidR="005105B9">
      <w:rPr>
        <w:rFonts w:ascii="Baskerville" w:hAnsi="Baskerville"/>
        <w:sz w:val="20"/>
        <w:szCs w:val="21"/>
      </w:rPr>
      <w:tab/>
    </w:r>
    <w:r w:rsidR="005105B9">
      <w:rPr>
        <w:rFonts w:ascii="Baskerville" w:hAnsi="Baskerville"/>
        <w:sz w:val="20"/>
        <w:szCs w:val="21"/>
      </w:rPr>
      <w:tab/>
    </w:r>
    <w:r w:rsidR="005105B9">
      <w:rPr>
        <w:rFonts w:ascii="Baskerville" w:hAnsi="Baskerville"/>
        <w:sz w:val="20"/>
        <w:szCs w:val="21"/>
      </w:rPr>
      <w:tab/>
    </w:r>
    <w:r w:rsidR="005105B9">
      <w:rPr>
        <w:rFonts w:ascii="Baskerville" w:hAnsi="Baskerville"/>
        <w:sz w:val="20"/>
        <w:szCs w:val="21"/>
      </w:rPr>
      <w:tab/>
    </w:r>
    <w:r w:rsidR="005105B9">
      <w:rPr>
        <w:rFonts w:ascii="Baskerville" w:hAnsi="Baskerville"/>
        <w:sz w:val="20"/>
        <w:szCs w:val="21"/>
      </w:rPr>
      <w:tab/>
    </w:r>
    <w:r w:rsidRPr="005105B9">
      <w:rPr>
        <w:rFonts w:ascii="Baskerville" w:hAnsi="Baskerville"/>
        <w:sz w:val="20"/>
        <w:szCs w:val="21"/>
      </w:rPr>
      <w:fldChar w:fldCharType="begin"/>
    </w:r>
    <w:r w:rsidRPr="005105B9">
      <w:rPr>
        <w:rFonts w:ascii="Baskerville" w:hAnsi="Baskerville"/>
        <w:sz w:val="20"/>
        <w:szCs w:val="21"/>
      </w:rPr>
      <w:instrText>PAGE   \* MERGEFORMAT</w:instrText>
    </w:r>
    <w:r w:rsidRPr="005105B9">
      <w:rPr>
        <w:rFonts w:ascii="Baskerville" w:hAnsi="Baskerville"/>
        <w:sz w:val="20"/>
        <w:szCs w:val="21"/>
      </w:rPr>
      <w:fldChar w:fldCharType="separate"/>
    </w:r>
    <w:r w:rsidRPr="005105B9">
      <w:rPr>
        <w:rFonts w:ascii="Baskerville" w:hAnsi="Baskerville"/>
        <w:sz w:val="20"/>
        <w:szCs w:val="21"/>
      </w:rPr>
      <w:t>55</w:t>
    </w:r>
    <w:r w:rsidRPr="005105B9">
      <w:rPr>
        <w:rFonts w:ascii="Baskerville" w:hAnsi="Baskerville"/>
        <w:sz w:val="20"/>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FCB1A" w14:textId="77777777" w:rsidR="003F3387" w:rsidRDefault="003F3387" w:rsidP="00841290">
      <w:r>
        <w:separator/>
      </w:r>
    </w:p>
  </w:footnote>
  <w:footnote w:type="continuationSeparator" w:id="0">
    <w:p w14:paraId="39F71B38" w14:textId="77777777" w:rsidR="003F3387" w:rsidRDefault="003F3387" w:rsidP="00841290">
      <w:r>
        <w:continuationSeparator/>
      </w:r>
    </w:p>
  </w:footnote>
  <w:footnote w:type="continuationNotice" w:id="1">
    <w:p w14:paraId="2FAD98DA" w14:textId="77777777" w:rsidR="003F3387" w:rsidRDefault="003F3387" w:rsidP="008412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BADDC" w14:textId="77777777" w:rsidR="00171414" w:rsidRPr="005105B9" w:rsidRDefault="00171414" w:rsidP="00171414">
    <w:pPr>
      <w:rPr>
        <w:rFonts w:ascii="Baskerville" w:hAnsi="Baskerville"/>
        <w:sz w:val="20"/>
        <w:szCs w:val="21"/>
      </w:rPr>
    </w:pPr>
    <w:r w:rsidRPr="005105B9">
      <w:rPr>
        <w:rFonts w:ascii="Baskerville" w:hAnsi="Baskerville"/>
        <w:sz w:val="20"/>
        <w:szCs w:val="21"/>
      </w:rPr>
      <w:t>Rituel de la R</w:t>
    </w:r>
    <w:r w:rsidRPr="005105B9">
      <w:rPr>
        <w:rFonts w:ascii="Cambria Math" w:hAnsi="Cambria Math" w:cs="Cambria Math"/>
        <w:sz w:val="20"/>
        <w:szCs w:val="21"/>
      </w:rPr>
      <w:t>∴</w:t>
    </w:r>
    <w:r w:rsidRPr="005105B9">
      <w:rPr>
        <w:rFonts w:ascii="Baskerville" w:hAnsi="Baskerville"/>
        <w:sz w:val="20"/>
        <w:szCs w:val="21"/>
      </w:rPr>
      <w:t>L</w:t>
    </w:r>
    <w:r w:rsidRPr="005105B9">
      <w:rPr>
        <w:rFonts w:ascii="Cambria Math" w:hAnsi="Cambria Math" w:cs="Cambria Math"/>
        <w:sz w:val="20"/>
        <w:szCs w:val="21"/>
      </w:rPr>
      <w:t>∴</w:t>
    </w:r>
    <w:r w:rsidRPr="005105B9">
      <w:rPr>
        <w:rFonts w:ascii="Baskerville" w:hAnsi="Baskerville"/>
        <w:sz w:val="20"/>
        <w:szCs w:val="21"/>
      </w:rPr>
      <w:t xml:space="preserve"> Socrate – Raison &amp; Progrès - G</w:t>
    </w:r>
    <w:r w:rsidRPr="005105B9">
      <w:rPr>
        <w:rFonts w:ascii="Cambria Math" w:hAnsi="Cambria Math" w:cs="Cambria Math"/>
        <w:sz w:val="20"/>
        <w:szCs w:val="21"/>
      </w:rPr>
      <w:t>∴</w:t>
    </w:r>
    <w:r w:rsidRPr="005105B9">
      <w:rPr>
        <w:rFonts w:ascii="Baskerville" w:hAnsi="Baskerville"/>
        <w:sz w:val="20"/>
        <w:szCs w:val="21"/>
      </w:rPr>
      <w:t>O</w:t>
    </w:r>
    <w:r w:rsidRPr="005105B9">
      <w:rPr>
        <w:rFonts w:ascii="Cambria Math" w:hAnsi="Cambria Math" w:cs="Cambria Math"/>
        <w:sz w:val="20"/>
        <w:szCs w:val="21"/>
      </w:rPr>
      <w:t>∴</w:t>
    </w:r>
    <w:r w:rsidRPr="005105B9">
      <w:rPr>
        <w:rFonts w:ascii="Baskerville" w:hAnsi="Baskerville"/>
        <w:sz w:val="20"/>
        <w:szCs w:val="21"/>
      </w:rPr>
      <w:t>D</w:t>
    </w:r>
    <w:r w:rsidRPr="005105B9">
      <w:rPr>
        <w:rFonts w:ascii="Cambria Math" w:hAnsi="Cambria Math" w:cs="Cambria Math"/>
        <w:sz w:val="20"/>
        <w:szCs w:val="21"/>
      </w:rPr>
      <w:t>∴</w:t>
    </w:r>
    <w:r w:rsidRPr="005105B9">
      <w:rPr>
        <w:rFonts w:ascii="Baskerville" w:hAnsi="Baskerville"/>
        <w:sz w:val="20"/>
        <w:szCs w:val="21"/>
      </w:rPr>
      <w:t>F</w:t>
    </w:r>
    <w:r w:rsidRPr="005105B9">
      <w:rPr>
        <w:rFonts w:ascii="Cambria Math" w:hAnsi="Cambria Math" w:cs="Cambria Math"/>
        <w:sz w:val="20"/>
        <w:szCs w:val="21"/>
      </w:rPr>
      <w:t>∴</w:t>
    </w:r>
    <w:r w:rsidRPr="005105B9">
      <w:rPr>
        <w:rFonts w:ascii="Baskerville" w:hAnsi="Baskerville" w:cs="Cambria Math"/>
        <w:sz w:val="20"/>
        <w:szCs w:val="21"/>
      </w:rPr>
      <w:t xml:space="preserve"> - </w:t>
    </w:r>
    <w:r w:rsidRPr="005105B9">
      <w:rPr>
        <w:rFonts w:ascii="Baskerville" w:hAnsi="Baskerville"/>
        <w:sz w:val="20"/>
        <w:szCs w:val="21"/>
      </w:rPr>
      <w:t>Or</w:t>
    </w:r>
    <w:r w:rsidRPr="005105B9">
      <w:rPr>
        <w:rFonts w:ascii="Cambria Math" w:hAnsi="Cambria Math" w:cs="Cambria Math"/>
        <w:sz w:val="20"/>
        <w:szCs w:val="21"/>
      </w:rPr>
      <w:t>∴</w:t>
    </w:r>
    <w:r w:rsidRPr="005105B9">
      <w:rPr>
        <w:rFonts w:ascii="Baskerville" w:hAnsi="Baskerville"/>
        <w:sz w:val="20"/>
        <w:szCs w:val="21"/>
      </w:rPr>
      <w:t xml:space="preserve"> de Pont-à-Mousson – Édition du 19/03/2024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40481" w14:textId="01428F51" w:rsidR="00107C7F" w:rsidRPr="005105B9" w:rsidRDefault="00107C7F" w:rsidP="00841290">
    <w:pPr>
      <w:rPr>
        <w:rFonts w:ascii="Baskerville" w:hAnsi="Baskerville"/>
        <w:sz w:val="20"/>
        <w:szCs w:val="21"/>
      </w:rPr>
    </w:pPr>
    <w:r w:rsidRPr="005105B9">
      <w:rPr>
        <w:rFonts w:ascii="Baskerville" w:hAnsi="Baskerville"/>
        <w:sz w:val="20"/>
        <w:szCs w:val="21"/>
      </w:rPr>
      <w:t>Rituel de la R</w:t>
    </w:r>
    <w:r w:rsidRPr="005105B9">
      <w:rPr>
        <w:rFonts w:ascii="Cambria Math" w:hAnsi="Cambria Math" w:cs="Cambria Math"/>
        <w:sz w:val="20"/>
        <w:szCs w:val="21"/>
      </w:rPr>
      <w:t>∴</w:t>
    </w:r>
    <w:r w:rsidRPr="005105B9">
      <w:rPr>
        <w:rFonts w:ascii="Baskerville" w:hAnsi="Baskerville"/>
        <w:sz w:val="20"/>
        <w:szCs w:val="21"/>
      </w:rPr>
      <w:t>L</w:t>
    </w:r>
    <w:r w:rsidRPr="005105B9">
      <w:rPr>
        <w:rFonts w:ascii="Cambria Math" w:hAnsi="Cambria Math" w:cs="Cambria Math"/>
        <w:sz w:val="20"/>
        <w:szCs w:val="21"/>
      </w:rPr>
      <w:t>∴</w:t>
    </w:r>
    <w:r w:rsidRPr="005105B9">
      <w:rPr>
        <w:rFonts w:ascii="Baskerville" w:hAnsi="Baskerville"/>
        <w:sz w:val="20"/>
        <w:szCs w:val="21"/>
      </w:rPr>
      <w:t xml:space="preserve"> Socrate – Raison &amp; Progrès - G</w:t>
    </w:r>
    <w:r w:rsidRPr="005105B9">
      <w:rPr>
        <w:rFonts w:ascii="Cambria Math" w:hAnsi="Cambria Math" w:cs="Cambria Math"/>
        <w:sz w:val="20"/>
        <w:szCs w:val="21"/>
      </w:rPr>
      <w:t>∴</w:t>
    </w:r>
    <w:r w:rsidRPr="005105B9">
      <w:rPr>
        <w:rFonts w:ascii="Baskerville" w:hAnsi="Baskerville"/>
        <w:sz w:val="20"/>
        <w:szCs w:val="21"/>
      </w:rPr>
      <w:t>O</w:t>
    </w:r>
    <w:r w:rsidRPr="005105B9">
      <w:rPr>
        <w:rFonts w:ascii="Cambria Math" w:hAnsi="Cambria Math" w:cs="Cambria Math"/>
        <w:sz w:val="20"/>
        <w:szCs w:val="21"/>
      </w:rPr>
      <w:t>∴</w:t>
    </w:r>
    <w:r w:rsidRPr="005105B9">
      <w:rPr>
        <w:rFonts w:ascii="Baskerville" w:hAnsi="Baskerville"/>
        <w:sz w:val="20"/>
        <w:szCs w:val="21"/>
      </w:rPr>
      <w:t>D</w:t>
    </w:r>
    <w:r w:rsidRPr="005105B9">
      <w:rPr>
        <w:rFonts w:ascii="Cambria Math" w:hAnsi="Cambria Math" w:cs="Cambria Math"/>
        <w:sz w:val="20"/>
        <w:szCs w:val="21"/>
      </w:rPr>
      <w:t>∴</w:t>
    </w:r>
    <w:r w:rsidRPr="005105B9">
      <w:rPr>
        <w:rFonts w:ascii="Baskerville" w:hAnsi="Baskerville"/>
        <w:sz w:val="20"/>
        <w:szCs w:val="21"/>
      </w:rPr>
      <w:t>F</w:t>
    </w:r>
    <w:r w:rsidRPr="005105B9">
      <w:rPr>
        <w:rFonts w:ascii="Cambria Math" w:hAnsi="Cambria Math" w:cs="Cambria Math"/>
        <w:sz w:val="20"/>
        <w:szCs w:val="21"/>
      </w:rPr>
      <w:t>∴</w:t>
    </w:r>
    <w:r w:rsidRPr="005105B9">
      <w:rPr>
        <w:rFonts w:ascii="Baskerville" w:hAnsi="Baskerville" w:cs="Cambria Math"/>
        <w:sz w:val="20"/>
        <w:szCs w:val="21"/>
      </w:rPr>
      <w:t xml:space="preserve"> - </w:t>
    </w:r>
    <w:r w:rsidRPr="005105B9">
      <w:rPr>
        <w:rFonts w:ascii="Baskerville" w:hAnsi="Baskerville"/>
        <w:sz w:val="20"/>
        <w:szCs w:val="21"/>
      </w:rPr>
      <w:t>Or</w:t>
    </w:r>
    <w:r w:rsidRPr="005105B9">
      <w:rPr>
        <w:rFonts w:ascii="Cambria Math" w:hAnsi="Cambria Math" w:cs="Cambria Math"/>
        <w:sz w:val="20"/>
        <w:szCs w:val="21"/>
      </w:rPr>
      <w:t>∴</w:t>
    </w:r>
    <w:r w:rsidRPr="005105B9">
      <w:rPr>
        <w:rFonts w:ascii="Baskerville" w:hAnsi="Baskerville"/>
        <w:sz w:val="20"/>
        <w:szCs w:val="21"/>
      </w:rPr>
      <w:t xml:space="preserve"> de Pont-à-Mousson – </w:t>
    </w:r>
    <w:r w:rsidR="00385DE1" w:rsidRPr="005105B9">
      <w:rPr>
        <w:rFonts w:ascii="Baskerville" w:hAnsi="Baskerville"/>
        <w:sz w:val="20"/>
        <w:szCs w:val="21"/>
      </w:rPr>
      <w:t>É</w:t>
    </w:r>
    <w:r w:rsidRPr="005105B9">
      <w:rPr>
        <w:rFonts w:ascii="Baskerville" w:hAnsi="Baskerville"/>
        <w:sz w:val="20"/>
        <w:szCs w:val="21"/>
      </w:rPr>
      <w:t xml:space="preserve">dition du </w:t>
    </w:r>
    <w:r w:rsidR="00385DE1" w:rsidRPr="005105B9">
      <w:rPr>
        <w:rFonts w:ascii="Baskerville" w:hAnsi="Baskerville"/>
        <w:sz w:val="20"/>
        <w:szCs w:val="21"/>
      </w:rPr>
      <w:t>19/03/2024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F588EB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6BC260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3FEDB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FDA9B2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904C9D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B1A010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F674F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5344F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BE75C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ECE88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D50ED"/>
    <w:multiLevelType w:val="singleLevel"/>
    <w:tmpl w:val="231531AA"/>
    <w:lvl w:ilvl="0">
      <w:numFmt w:val="bullet"/>
      <w:lvlText w:val="·"/>
      <w:lvlJc w:val="left"/>
      <w:pPr>
        <w:tabs>
          <w:tab w:val="num" w:pos="934"/>
        </w:tabs>
      </w:pPr>
      <w:rPr>
        <w:rFonts w:ascii="Symbol" w:hAnsi="Symbol" w:cs="Symbol"/>
        <w:snapToGrid/>
        <w:w w:val="105"/>
        <w:sz w:val="57"/>
        <w:szCs w:val="57"/>
      </w:rPr>
    </w:lvl>
  </w:abstractNum>
  <w:abstractNum w:abstractNumId="11" w15:restartNumberingAfterBreak="0">
    <w:nsid w:val="06312BA8"/>
    <w:multiLevelType w:val="singleLevel"/>
    <w:tmpl w:val="2FEA4D2E"/>
    <w:lvl w:ilvl="0">
      <w:start w:val="19"/>
      <w:numFmt w:val="upperLetter"/>
      <w:lvlText w:val="%1:."/>
      <w:lvlJc w:val="left"/>
      <w:pPr>
        <w:tabs>
          <w:tab w:val="num" w:pos="144"/>
        </w:tabs>
        <w:ind w:left="77"/>
      </w:pPr>
      <w:rPr>
        <w:rFonts w:ascii="Calibri" w:hAnsi="Calibri" w:cs="Calibri"/>
        <w:snapToGrid/>
        <w:sz w:val="20"/>
        <w:szCs w:val="20"/>
      </w:rPr>
    </w:lvl>
  </w:abstractNum>
  <w:abstractNum w:abstractNumId="12" w15:restartNumberingAfterBreak="0">
    <w:nsid w:val="1096044D"/>
    <w:multiLevelType w:val="hybridMultilevel"/>
    <w:tmpl w:val="53FC62CC"/>
    <w:lvl w:ilvl="0" w:tplc="8A928236">
      <w:numFmt w:val="bullet"/>
      <w:lvlText w:val="-"/>
      <w:lvlJc w:val="left"/>
      <w:pPr>
        <w:ind w:left="4259" w:hanging="111"/>
      </w:pPr>
      <w:rPr>
        <w:rFonts w:ascii="Arial" w:eastAsia="Arial" w:hAnsi="Arial" w:cs="Arial" w:hint="default"/>
        <w:b w:val="0"/>
        <w:bCs w:val="0"/>
        <w:i w:val="0"/>
        <w:iCs w:val="0"/>
        <w:spacing w:val="0"/>
        <w:w w:val="100"/>
        <w:sz w:val="19"/>
        <w:szCs w:val="19"/>
        <w:lang w:val="fr-FR" w:eastAsia="en-US" w:bidi="ar-SA"/>
      </w:rPr>
    </w:lvl>
    <w:lvl w:ilvl="1" w:tplc="EF74BB68">
      <w:numFmt w:val="bullet"/>
      <w:lvlText w:val="•"/>
      <w:lvlJc w:val="left"/>
      <w:pPr>
        <w:ind w:left="4868" w:hanging="111"/>
      </w:pPr>
      <w:rPr>
        <w:rFonts w:hint="default"/>
        <w:lang w:val="fr-FR" w:eastAsia="en-US" w:bidi="ar-SA"/>
      </w:rPr>
    </w:lvl>
    <w:lvl w:ilvl="2" w:tplc="3AE4C322">
      <w:numFmt w:val="bullet"/>
      <w:lvlText w:val="•"/>
      <w:lvlJc w:val="left"/>
      <w:pPr>
        <w:ind w:left="5477" w:hanging="111"/>
      </w:pPr>
      <w:rPr>
        <w:rFonts w:hint="default"/>
        <w:lang w:val="fr-FR" w:eastAsia="en-US" w:bidi="ar-SA"/>
      </w:rPr>
    </w:lvl>
    <w:lvl w:ilvl="3" w:tplc="A222A45C">
      <w:numFmt w:val="bullet"/>
      <w:lvlText w:val="•"/>
      <w:lvlJc w:val="left"/>
      <w:pPr>
        <w:ind w:left="6086" w:hanging="111"/>
      </w:pPr>
      <w:rPr>
        <w:rFonts w:hint="default"/>
        <w:lang w:val="fr-FR" w:eastAsia="en-US" w:bidi="ar-SA"/>
      </w:rPr>
    </w:lvl>
    <w:lvl w:ilvl="4" w:tplc="C6A2A880">
      <w:numFmt w:val="bullet"/>
      <w:lvlText w:val="•"/>
      <w:lvlJc w:val="left"/>
      <w:pPr>
        <w:ind w:left="6695" w:hanging="111"/>
      </w:pPr>
      <w:rPr>
        <w:rFonts w:hint="default"/>
        <w:lang w:val="fr-FR" w:eastAsia="en-US" w:bidi="ar-SA"/>
      </w:rPr>
    </w:lvl>
    <w:lvl w:ilvl="5" w:tplc="E0F80B4C">
      <w:numFmt w:val="bullet"/>
      <w:lvlText w:val="•"/>
      <w:lvlJc w:val="left"/>
      <w:pPr>
        <w:ind w:left="7303" w:hanging="111"/>
      </w:pPr>
      <w:rPr>
        <w:rFonts w:hint="default"/>
        <w:lang w:val="fr-FR" w:eastAsia="en-US" w:bidi="ar-SA"/>
      </w:rPr>
    </w:lvl>
    <w:lvl w:ilvl="6" w:tplc="D02E1DB4">
      <w:numFmt w:val="bullet"/>
      <w:lvlText w:val="•"/>
      <w:lvlJc w:val="left"/>
      <w:pPr>
        <w:ind w:left="7912" w:hanging="111"/>
      </w:pPr>
      <w:rPr>
        <w:rFonts w:hint="default"/>
        <w:lang w:val="fr-FR" w:eastAsia="en-US" w:bidi="ar-SA"/>
      </w:rPr>
    </w:lvl>
    <w:lvl w:ilvl="7" w:tplc="DBE685DA">
      <w:numFmt w:val="bullet"/>
      <w:lvlText w:val="•"/>
      <w:lvlJc w:val="left"/>
      <w:pPr>
        <w:ind w:left="8521" w:hanging="111"/>
      </w:pPr>
      <w:rPr>
        <w:rFonts w:hint="default"/>
        <w:lang w:val="fr-FR" w:eastAsia="en-US" w:bidi="ar-SA"/>
      </w:rPr>
    </w:lvl>
    <w:lvl w:ilvl="8" w:tplc="A5C895E2">
      <w:numFmt w:val="bullet"/>
      <w:lvlText w:val="•"/>
      <w:lvlJc w:val="left"/>
      <w:pPr>
        <w:ind w:left="9130" w:hanging="111"/>
      </w:pPr>
      <w:rPr>
        <w:rFonts w:hint="default"/>
        <w:lang w:val="fr-FR" w:eastAsia="en-US" w:bidi="ar-SA"/>
      </w:rPr>
    </w:lvl>
  </w:abstractNum>
  <w:abstractNum w:abstractNumId="13" w15:restartNumberingAfterBreak="0">
    <w:nsid w:val="10C0540F"/>
    <w:multiLevelType w:val="hybridMultilevel"/>
    <w:tmpl w:val="26F2798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142A3132"/>
    <w:multiLevelType w:val="hybridMultilevel"/>
    <w:tmpl w:val="544EA8B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17850EC6"/>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19BA2BE2"/>
    <w:multiLevelType w:val="hybridMultilevel"/>
    <w:tmpl w:val="BF92FA42"/>
    <w:lvl w:ilvl="0" w:tplc="231531AA">
      <w:numFmt w:val="bullet"/>
      <w:lvlText w:val="·"/>
      <w:lvlJc w:val="left"/>
      <w:pPr>
        <w:ind w:left="720" w:hanging="360"/>
      </w:pPr>
      <w:rPr>
        <w:rFonts w:ascii="Symbol" w:hAnsi="Symbol" w:cs="Symbol"/>
        <w:snapToGrid/>
        <w:w w:val="105"/>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E4F05F1"/>
    <w:multiLevelType w:val="hybridMultilevel"/>
    <w:tmpl w:val="3536BB12"/>
    <w:lvl w:ilvl="0" w:tplc="333A7DE0">
      <w:start w:val="1"/>
      <w:numFmt w:val="bullet"/>
      <w:pStyle w:val="Listes"/>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8" w15:restartNumberingAfterBreak="0">
    <w:nsid w:val="1EA14C59"/>
    <w:multiLevelType w:val="hybridMultilevel"/>
    <w:tmpl w:val="923200E6"/>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278B46BC"/>
    <w:multiLevelType w:val="hybridMultilevel"/>
    <w:tmpl w:val="E162015C"/>
    <w:lvl w:ilvl="0" w:tplc="AEB61F94">
      <w:start w:val="5"/>
      <w:numFmt w:val="bullet"/>
      <w:lvlText w:val="-"/>
      <w:lvlJc w:val="left"/>
      <w:pPr>
        <w:ind w:left="720" w:hanging="360"/>
      </w:pPr>
      <w:rPr>
        <w:rFonts w:ascii="Garamond" w:eastAsia="Times New Roman" w:hAnsi="Garamon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8935320"/>
    <w:multiLevelType w:val="hybridMultilevel"/>
    <w:tmpl w:val="59C41660"/>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B83014E"/>
    <w:multiLevelType w:val="multilevel"/>
    <w:tmpl w:val="6554DBF8"/>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pStyle w:val="Titre4"/>
      <w:lvlText w:val="%4)"/>
      <w:lvlJc w:val="left"/>
      <w:pPr>
        <w:ind w:left="2160" w:firstLine="0"/>
      </w:pPr>
    </w:lvl>
    <w:lvl w:ilvl="4">
      <w:start w:val="1"/>
      <w:numFmt w:val="decimal"/>
      <w:pStyle w:val="Titre5"/>
      <w:lvlText w:val="(%5)"/>
      <w:lvlJc w:val="left"/>
      <w:pPr>
        <w:ind w:left="2880" w:firstLine="0"/>
      </w:pPr>
    </w:lvl>
    <w:lvl w:ilvl="5">
      <w:start w:val="1"/>
      <w:numFmt w:val="lowerLetter"/>
      <w:pStyle w:val="Titre6"/>
      <w:lvlText w:val="(%6)"/>
      <w:lvlJc w:val="left"/>
      <w:pPr>
        <w:ind w:left="3600" w:firstLine="0"/>
      </w:pPr>
    </w:lvl>
    <w:lvl w:ilvl="6">
      <w:start w:val="1"/>
      <w:numFmt w:val="lowerRoman"/>
      <w:pStyle w:val="Titre7"/>
      <w:lvlText w:val="(%7)"/>
      <w:lvlJc w:val="left"/>
      <w:pPr>
        <w:ind w:left="4320" w:firstLine="0"/>
      </w:pPr>
    </w:lvl>
    <w:lvl w:ilvl="7">
      <w:start w:val="1"/>
      <w:numFmt w:val="lowerLetter"/>
      <w:pStyle w:val="Titre8"/>
      <w:lvlText w:val="(%8)"/>
      <w:lvlJc w:val="left"/>
      <w:pPr>
        <w:ind w:left="5040" w:firstLine="0"/>
      </w:pPr>
    </w:lvl>
    <w:lvl w:ilvl="8">
      <w:start w:val="1"/>
      <w:numFmt w:val="lowerRoman"/>
      <w:pStyle w:val="Titre9"/>
      <w:lvlText w:val="(%9)"/>
      <w:lvlJc w:val="left"/>
      <w:pPr>
        <w:ind w:left="5760" w:firstLine="0"/>
      </w:pPr>
    </w:lvl>
  </w:abstractNum>
  <w:abstractNum w:abstractNumId="22" w15:restartNumberingAfterBreak="0">
    <w:nsid w:val="2B936942"/>
    <w:multiLevelType w:val="hybridMultilevel"/>
    <w:tmpl w:val="1F509BF2"/>
    <w:lvl w:ilvl="0" w:tplc="BAAAB130">
      <w:start w:val="2"/>
      <w:numFmt w:val="bullet"/>
      <w:lvlText w:val="-"/>
      <w:lvlJc w:val="left"/>
      <w:pPr>
        <w:ind w:left="2061" w:hanging="360"/>
      </w:pPr>
      <w:rPr>
        <w:rFonts w:ascii="DINPro-Regular" w:eastAsia="Times New Roman" w:hAnsi="DINPro-Regular" w:cs="Calibri" w:hint="default"/>
      </w:rPr>
    </w:lvl>
    <w:lvl w:ilvl="1" w:tplc="040C0003" w:tentative="1">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23" w15:restartNumberingAfterBreak="0">
    <w:nsid w:val="2FF041DF"/>
    <w:multiLevelType w:val="hybridMultilevel"/>
    <w:tmpl w:val="1936B3BC"/>
    <w:lvl w:ilvl="0" w:tplc="73E24986">
      <w:start w:val="8"/>
      <w:numFmt w:val="bullet"/>
      <w:lvlText w:val=""/>
      <w:lvlJc w:val="left"/>
      <w:pPr>
        <w:tabs>
          <w:tab w:val="num" w:pos="1442"/>
        </w:tabs>
        <w:ind w:left="1442" w:hanging="540"/>
      </w:pPr>
      <w:rPr>
        <w:rFonts w:ascii="Wingdings" w:eastAsia="Times New Roman" w:hAnsi="Wingdings" w:cs="Arial" w:hint="default"/>
        <w:w w:val="105"/>
        <w:sz w:val="44"/>
      </w:rPr>
    </w:lvl>
    <w:lvl w:ilvl="1" w:tplc="040C0003" w:tentative="1">
      <w:start w:val="1"/>
      <w:numFmt w:val="bullet"/>
      <w:lvlText w:val="o"/>
      <w:lvlJc w:val="left"/>
      <w:pPr>
        <w:tabs>
          <w:tab w:val="num" w:pos="1982"/>
        </w:tabs>
        <w:ind w:left="1982" w:hanging="360"/>
      </w:pPr>
      <w:rPr>
        <w:rFonts w:ascii="Courier New" w:hAnsi="Courier New" w:cs="Courier New" w:hint="default"/>
      </w:rPr>
    </w:lvl>
    <w:lvl w:ilvl="2" w:tplc="040C0005" w:tentative="1">
      <w:start w:val="1"/>
      <w:numFmt w:val="bullet"/>
      <w:lvlText w:val=""/>
      <w:lvlJc w:val="left"/>
      <w:pPr>
        <w:tabs>
          <w:tab w:val="num" w:pos="2702"/>
        </w:tabs>
        <w:ind w:left="2702" w:hanging="360"/>
      </w:pPr>
      <w:rPr>
        <w:rFonts w:ascii="Wingdings" w:hAnsi="Wingdings" w:hint="default"/>
      </w:rPr>
    </w:lvl>
    <w:lvl w:ilvl="3" w:tplc="040C0001" w:tentative="1">
      <w:start w:val="1"/>
      <w:numFmt w:val="bullet"/>
      <w:lvlText w:val=""/>
      <w:lvlJc w:val="left"/>
      <w:pPr>
        <w:tabs>
          <w:tab w:val="num" w:pos="3422"/>
        </w:tabs>
        <w:ind w:left="3422" w:hanging="360"/>
      </w:pPr>
      <w:rPr>
        <w:rFonts w:ascii="Symbol" w:hAnsi="Symbol" w:hint="default"/>
      </w:rPr>
    </w:lvl>
    <w:lvl w:ilvl="4" w:tplc="040C0003" w:tentative="1">
      <w:start w:val="1"/>
      <w:numFmt w:val="bullet"/>
      <w:lvlText w:val="o"/>
      <w:lvlJc w:val="left"/>
      <w:pPr>
        <w:tabs>
          <w:tab w:val="num" w:pos="4142"/>
        </w:tabs>
        <w:ind w:left="4142" w:hanging="360"/>
      </w:pPr>
      <w:rPr>
        <w:rFonts w:ascii="Courier New" w:hAnsi="Courier New" w:cs="Courier New" w:hint="default"/>
      </w:rPr>
    </w:lvl>
    <w:lvl w:ilvl="5" w:tplc="040C0005" w:tentative="1">
      <w:start w:val="1"/>
      <w:numFmt w:val="bullet"/>
      <w:lvlText w:val=""/>
      <w:lvlJc w:val="left"/>
      <w:pPr>
        <w:tabs>
          <w:tab w:val="num" w:pos="4862"/>
        </w:tabs>
        <w:ind w:left="4862" w:hanging="360"/>
      </w:pPr>
      <w:rPr>
        <w:rFonts w:ascii="Wingdings" w:hAnsi="Wingdings" w:hint="default"/>
      </w:rPr>
    </w:lvl>
    <w:lvl w:ilvl="6" w:tplc="040C0001" w:tentative="1">
      <w:start w:val="1"/>
      <w:numFmt w:val="bullet"/>
      <w:lvlText w:val=""/>
      <w:lvlJc w:val="left"/>
      <w:pPr>
        <w:tabs>
          <w:tab w:val="num" w:pos="5582"/>
        </w:tabs>
        <w:ind w:left="5582" w:hanging="360"/>
      </w:pPr>
      <w:rPr>
        <w:rFonts w:ascii="Symbol" w:hAnsi="Symbol" w:hint="default"/>
      </w:rPr>
    </w:lvl>
    <w:lvl w:ilvl="7" w:tplc="040C0003" w:tentative="1">
      <w:start w:val="1"/>
      <w:numFmt w:val="bullet"/>
      <w:lvlText w:val="o"/>
      <w:lvlJc w:val="left"/>
      <w:pPr>
        <w:tabs>
          <w:tab w:val="num" w:pos="6302"/>
        </w:tabs>
        <w:ind w:left="6302" w:hanging="360"/>
      </w:pPr>
      <w:rPr>
        <w:rFonts w:ascii="Courier New" w:hAnsi="Courier New" w:cs="Courier New" w:hint="default"/>
      </w:rPr>
    </w:lvl>
    <w:lvl w:ilvl="8" w:tplc="040C0005" w:tentative="1">
      <w:start w:val="1"/>
      <w:numFmt w:val="bullet"/>
      <w:lvlText w:val=""/>
      <w:lvlJc w:val="left"/>
      <w:pPr>
        <w:tabs>
          <w:tab w:val="num" w:pos="7022"/>
        </w:tabs>
        <w:ind w:left="7022" w:hanging="360"/>
      </w:pPr>
      <w:rPr>
        <w:rFonts w:ascii="Wingdings" w:hAnsi="Wingdings" w:hint="default"/>
      </w:rPr>
    </w:lvl>
  </w:abstractNum>
  <w:abstractNum w:abstractNumId="24" w15:restartNumberingAfterBreak="0">
    <w:nsid w:val="30446B60"/>
    <w:multiLevelType w:val="hybridMultilevel"/>
    <w:tmpl w:val="5A8AC65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35DA1930"/>
    <w:multiLevelType w:val="hybridMultilevel"/>
    <w:tmpl w:val="FA3C959A"/>
    <w:lvl w:ilvl="0" w:tplc="231531AA">
      <w:numFmt w:val="bullet"/>
      <w:lvlText w:val="·"/>
      <w:lvlJc w:val="left"/>
      <w:pPr>
        <w:ind w:left="720" w:hanging="360"/>
      </w:pPr>
      <w:rPr>
        <w:rFonts w:ascii="Symbol" w:hAnsi="Symbol" w:cs="Symbol"/>
        <w:snapToGrid/>
        <w:w w:val="105"/>
        <w:sz w:val="57"/>
        <w:szCs w:val="57"/>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657702C"/>
    <w:multiLevelType w:val="multilevel"/>
    <w:tmpl w:val="3536BB12"/>
    <w:styleLink w:val="Listeactuelle2"/>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7" w15:restartNumberingAfterBreak="0">
    <w:nsid w:val="365F2BD5"/>
    <w:multiLevelType w:val="hybridMultilevel"/>
    <w:tmpl w:val="92149B3A"/>
    <w:lvl w:ilvl="0" w:tplc="040C0001">
      <w:start w:val="1"/>
      <w:numFmt w:val="bullet"/>
      <w:lvlText w:val=""/>
      <w:lvlJc w:val="left"/>
      <w:pPr>
        <w:ind w:left="928"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38D90B74"/>
    <w:multiLevelType w:val="hybridMultilevel"/>
    <w:tmpl w:val="27BA6FB8"/>
    <w:lvl w:ilvl="0" w:tplc="1A208CA6">
      <w:numFmt w:val="bullet"/>
      <w:lvlText w:val=""/>
      <w:lvlJc w:val="left"/>
      <w:pPr>
        <w:ind w:left="945" w:hanging="405"/>
      </w:pPr>
      <w:rPr>
        <w:rFonts w:ascii="Wingdings" w:eastAsia="Times New Roman" w:hAnsi="Wingdings" w:cs="Times New Roman" w:hint="default"/>
      </w:rPr>
    </w:lvl>
    <w:lvl w:ilvl="1" w:tplc="040C0003" w:tentative="1">
      <w:start w:val="1"/>
      <w:numFmt w:val="bullet"/>
      <w:lvlText w:val="o"/>
      <w:lvlJc w:val="left"/>
      <w:pPr>
        <w:ind w:left="1620" w:hanging="360"/>
      </w:pPr>
      <w:rPr>
        <w:rFonts w:ascii="Courier New" w:hAnsi="Courier New" w:cs="Courier New" w:hint="default"/>
      </w:rPr>
    </w:lvl>
    <w:lvl w:ilvl="2" w:tplc="040C0005" w:tentative="1">
      <w:start w:val="1"/>
      <w:numFmt w:val="bullet"/>
      <w:lvlText w:val=""/>
      <w:lvlJc w:val="left"/>
      <w:pPr>
        <w:ind w:left="2340" w:hanging="360"/>
      </w:pPr>
      <w:rPr>
        <w:rFonts w:ascii="Wingdings" w:hAnsi="Wingdings" w:hint="default"/>
      </w:rPr>
    </w:lvl>
    <w:lvl w:ilvl="3" w:tplc="040C0001" w:tentative="1">
      <w:start w:val="1"/>
      <w:numFmt w:val="bullet"/>
      <w:lvlText w:val=""/>
      <w:lvlJc w:val="left"/>
      <w:pPr>
        <w:ind w:left="3060" w:hanging="360"/>
      </w:pPr>
      <w:rPr>
        <w:rFonts w:ascii="Symbol" w:hAnsi="Symbol" w:hint="default"/>
      </w:rPr>
    </w:lvl>
    <w:lvl w:ilvl="4" w:tplc="040C0003" w:tentative="1">
      <w:start w:val="1"/>
      <w:numFmt w:val="bullet"/>
      <w:lvlText w:val="o"/>
      <w:lvlJc w:val="left"/>
      <w:pPr>
        <w:ind w:left="3780" w:hanging="360"/>
      </w:pPr>
      <w:rPr>
        <w:rFonts w:ascii="Courier New" w:hAnsi="Courier New" w:cs="Courier New" w:hint="default"/>
      </w:rPr>
    </w:lvl>
    <w:lvl w:ilvl="5" w:tplc="040C0005" w:tentative="1">
      <w:start w:val="1"/>
      <w:numFmt w:val="bullet"/>
      <w:lvlText w:val=""/>
      <w:lvlJc w:val="left"/>
      <w:pPr>
        <w:ind w:left="4500" w:hanging="360"/>
      </w:pPr>
      <w:rPr>
        <w:rFonts w:ascii="Wingdings" w:hAnsi="Wingdings" w:hint="default"/>
      </w:rPr>
    </w:lvl>
    <w:lvl w:ilvl="6" w:tplc="040C0001" w:tentative="1">
      <w:start w:val="1"/>
      <w:numFmt w:val="bullet"/>
      <w:lvlText w:val=""/>
      <w:lvlJc w:val="left"/>
      <w:pPr>
        <w:ind w:left="5220" w:hanging="360"/>
      </w:pPr>
      <w:rPr>
        <w:rFonts w:ascii="Symbol" w:hAnsi="Symbol" w:hint="default"/>
      </w:rPr>
    </w:lvl>
    <w:lvl w:ilvl="7" w:tplc="040C0003" w:tentative="1">
      <w:start w:val="1"/>
      <w:numFmt w:val="bullet"/>
      <w:lvlText w:val="o"/>
      <w:lvlJc w:val="left"/>
      <w:pPr>
        <w:ind w:left="5940" w:hanging="360"/>
      </w:pPr>
      <w:rPr>
        <w:rFonts w:ascii="Courier New" w:hAnsi="Courier New" w:cs="Courier New" w:hint="default"/>
      </w:rPr>
    </w:lvl>
    <w:lvl w:ilvl="8" w:tplc="040C0005" w:tentative="1">
      <w:start w:val="1"/>
      <w:numFmt w:val="bullet"/>
      <w:lvlText w:val=""/>
      <w:lvlJc w:val="left"/>
      <w:pPr>
        <w:ind w:left="6660" w:hanging="360"/>
      </w:pPr>
      <w:rPr>
        <w:rFonts w:ascii="Wingdings" w:hAnsi="Wingdings" w:hint="default"/>
      </w:rPr>
    </w:lvl>
  </w:abstractNum>
  <w:abstractNum w:abstractNumId="29" w15:restartNumberingAfterBreak="0">
    <w:nsid w:val="392B558F"/>
    <w:multiLevelType w:val="hybridMultilevel"/>
    <w:tmpl w:val="3252DF80"/>
    <w:lvl w:ilvl="0" w:tplc="AEB61F94">
      <w:start w:val="5"/>
      <w:numFmt w:val="bullet"/>
      <w:lvlText w:val="-"/>
      <w:lvlJc w:val="left"/>
      <w:pPr>
        <w:ind w:left="720" w:hanging="360"/>
      </w:pPr>
      <w:rPr>
        <w:rFonts w:ascii="Garamond" w:eastAsia="Times New Roman" w:hAnsi="Garamon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9FE1171"/>
    <w:multiLevelType w:val="hybridMultilevel"/>
    <w:tmpl w:val="E166C74A"/>
    <w:lvl w:ilvl="0" w:tplc="AEB61F94">
      <w:start w:val="5"/>
      <w:numFmt w:val="bullet"/>
      <w:lvlText w:val="-"/>
      <w:lvlJc w:val="left"/>
      <w:pPr>
        <w:tabs>
          <w:tab w:val="num" w:pos="720"/>
        </w:tabs>
        <w:ind w:left="720" w:hanging="360"/>
      </w:pPr>
      <w:rPr>
        <w:rFonts w:ascii="Garamond" w:eastAsia="Times New Roman" w:hAnsi="Garamond"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B196C4E"/>
    <w:multiLevelType w:val="hybridMultilevel"/>
    <w:tmpl w:val="0B262BB8"/>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3B81768E"/>
    <w:multiLevelType w:val="hybridMultilevel"/>
    <w:tmpl w:val="E5B876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3BA44820"/>
    <w:multiLevelType w:val="hybridMultilevel"/>
    <w:tmpl w:val="5B6EE6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3F2810CA"/>
    <w:multiLevelType w:val="multilevel"/>
    <w:tmpl w:val="3536BB12"/>
    <w:styleLink w:val="Listeactuelle3"/>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35" w15:restartNumberingAfterBreak="0">
    <w:nsid w:val="4016551A"/>
    <w:multiLevelType w:val="hybridMultilevel"/>
    <w:tmpl w:val="0F520AAC"/>
    <w:lvl w:ilvl="0" w:tplc="539A9EF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40222682"/>
    <w:multiLevelType w:val="multilevel"/>
    <w:tmpl w:val="CF18483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7" w15:restartNumberingAfterBreak="0">
    <w:nsid w:val="4CF35A00"/>
    <w:multiLevelType w:val="hybridMultilevel"/>
    <w:tmpl w:val="6AEC3D64"/>
    <w:lvl w:ilvl="0" w:tplc="539A9EF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50E22904"/>
    <w:multiLevelType w:val="hybridMultilevel"/>
    <w:tmpl w:val="644AC262"/>
    <w:lvl w:ilvl="0" w:tplc="AEB61F94">
      <w:start w:val="5"/>
      <w:numFmt w:val="bullet"/>
      <w:lvlText w:val="-"/>
      <w:lvlJc w:val="left"/>
      <w:pPr>
        <w:ind w:left="720" w:hanging="360"/>
      </w:pPr>
      <w:rPr>
        <w:rFonts w:ascii="Garamond" w:eastAsia="Times New Roman" w:hAnsi="Garamon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51EE7166"/>
    <w:multiLevelType w:val="hybridMultilevel"/>
    <w:tmpl w:val="93C0A164"/>
    <w:lvl w:ilvl="0" w:tplc="539A9EF4">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2500EE0"/>
    <w:multiLevelType w:val="hybridMultilevel"/>
    <w:tmpl w:val="9DC65DDC"/>
    <w:lvl w:ilvl="0" w:tplc="BAAAB130">
      <w:start w:val="2"/>
      <w:numFmt w:val="bullet"/>
      <w:lvlText w:val="-"/>
      <w:lvlJc w:val="left"/>
      <w:pPr>
        <w:ind w:left="720" w:hanging="360"/>
      </w:pPr>
      <w:rPr>
        <w:rFonts w:ascii="DINPro-Regular" w:eastAsia="Times New Roman" w:hAnsi="DINPro-Regular"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5D2530C5"/>
    <w:multiLevelType w:val="multilevel"/>
    <w:tmpl w:val="6554DBF8"/>
    <w:styleLink w:val="Listeactuelle1"/>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42" w15:restartNumberingAfterBreak="0">
    <w:nsid w:val="67D7760E"/>
    <w:multiLevelType w:val="hybridMultilevel"/>
    <w:tmpl w:val="73946AFC"/>
    <w:lvl w:ilvl="0" w:tplc="D90C5F1C">
      <w:start w:val="1"/>
      <w:numFmt w:val="upperRoman"/>
      <w:lvlText w:val="%1"/>
      <w:lvlJc w:val="left"/>
      <w:pPr>
        <w:ind w:left="732" w:hanging="146"/>
        <w:jc w:val="right"/>
      </w:pPr>
      <w:rPr>
        <w:rFonts w:hint="default"/>
        <w:spacing w:val="0"/>
        <w:w w:val="89"/>
        <w:lang w:val="fr-FR" w:eastAsia="en-US" w:bidi="ar-SA"/>
      </w:rPr>
    </w:lvl>
    <w:lvl w:ilvl="1" w:tplc="0AE8D1AE">
      <w:numFmt w:val="bullet"/>
      <w:lvlText w:val="•"/>
      <w:lvlJc w:val="left"/>
      <w:pPr>
        <w:ind w:left="2110" w:hanging="667"/>
      </w:pPr>
      <w:rPr>
        <w:rFonts w:ascii="Times New Roman" w:eastAsia="Times New Roman" w:hAnsi="Times New Roman" w:cs="Times New Roman" w:hint="default"/>
        <w:b w:val="0"/>
        <w:bCs w:val="0"/>
        <w:i w:val="0"/>
        <w:iCs w:val="0"/>
        <w:spacing w:val="0"/>
        <w:w w:val="82"/>
        <w:sz w:val="24"/>
        <w:szCs w:val="24"/>
        <w:u w:val="thick" w:color="000000"/>
        <w:lang w:val="fr-FR" w:eastAsia="en-US" w:bidi="ar-SA"/>
      </w:rPr>
    </w:lvl>
    <w:lvl w:ilvl="2" w:tplc="B1BAD38E">
      <w:numFmt w:val="bullet"/>
      <w:lvlText w:val="•"/>
      <w:lvlJc w:val="left"/>
      <w:pPr>
        <w:ind w:left="2659" w:hanging="667"/>
      </w:pPr>
      <w:rPr>
        <w:rFonts w:hint="default"/>
        <w:lang w:val="fr-FR" w:eastAsia="en-US" w:bidi="ar-SA"/>
      </w:rPr>
    </w:lvl>
    <w:lvl w:ilvl="3" w:tplc="735ACB42">
      <w:numFmt w:val="bullet"/>
      <w:lvlText w:val="•"/>
      <w:lvlJc w:val="left"/>
      <w:pPr>
        <w:ind w:left="3199" w:hanging="667"/>
      </w:pPr>
      <w:rPr>
        <w:rFonts w:hint="default"/>
        <w:lang w:val="fr-FR" w:eastAsia="en-US" w:bidi="ar-SA"/>
      </w:rPr>
    </w:lvl>
    <w:lvl w:ilvl="4" w:tplc="24869F06">
      <w:numFmt w:val="bullet"/>
      <w:lvlText w:val="•"/>
      <w:lvlJc w:val="left"/>
      <w:pPr>
        <w:ind w:left="3739" w:hanging="667"/>
      </w:pPr>
      <w:rPr>
        <w:rFonts w:hint="default"/>
        <w:lang w:val="fr-FR" w:eastAsia="en-US" w:bidi="ar-SA"/>
      </w:rPr>
    </w:lvl>
    <w:lvl w:ilvl="5" w:tplc="3DB6B8B6">
      <w:numFmt w:val="bullet"/>
      <w:lvlText w:val="•"/>
      <w:lvlJc w:val="left"/>
      <w:pPr>
        <w:ind w:left="4279" w:hanging="667"/>
      </w:pPr>
      <w:rPr>
        <w:rFonts w:hint="default"/>
        <w:lang w:val="fr-FR" w:eastAsia="en-US" w:bidi="ar-SA"/>
      </w:rPr>
    </w:lvl>
    <w:lvl w:ilvl="6" w:tplc="930A7A0A">
      <w:numFmt w:val="bullet"/>
      <w:lvlText w:val="•"/>
      <w:lvlJc w:val="left"/>
      <w:pPr>
        <w:ind w:left="4819" w:hanging="667"/>
      </w:pPr>
      <w:rPr>
        <w:rFonts w:hint="default"/>
        <w:lang w:val="fr-FR" w:eastAsia="en-US" w:bidi="ar-SA"/>
      </w:rPr>
    </w:lvl>
    <w:lvl w:ilvl="7" w:tplc="6A5A7E3C">
      <w:numFmt w:val="bullet"/>
      <w:lvlText w:val="•"/>
      <w:lvlJc w:val="left"/>
      <w:pPr>
        <w:ind w:left="5359" w:hanging="667"/>
      </w:pPr>
      <w:rPr>
        <w:rFonts w:hint="default"/>
        <w:lang w:val="fr-FR" w:eastAsia="en-US" w:bidi="ar-SA"/>
      </w:rPr>
    </w:lvl>
    <w:lvl w:ilvl="8" w:tplc="4476BBD6">
      <w:numFmt w:val="bullet"/>
      <w:lvlText w:val="•"/>
      <w:lvlJc w:val="left"/>
      <w:pPr>
        <w:ind w:left="5899" w:hanging="667"/>
      </w:pPr>
      <w:rPr>
        <w:rFonts w:hint="default"/>
        <w:lang w:val="fr-FR" w:eastAsia="en-US" w:bidi="ar-SA"/>
      </w:rPr>
    </w:lvl>
  </w:abstractNum>
  <w:abstractNum w:abstractNumId="43" w15:restartNumberingAfterBreak="0">
    <w:nsid w:val="697A476B"/>
    <w:multiLevelType w:val="hybridMultilevel"/>
    <w:tmpl w:val="1C345E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6A632F89"/>
    <w:multiLevelType w:val="hybridMultilevel"/>
    <w:tmpl w:val="BA2CAE3C"/>
    <w:lvl w:ilvl="0" w:tplc="231531AA">
      <w:numFmt w:val="bullet"/>
      <w:lvlText w:val="·"/>
      <w:lvlJc w:val="left"/>
      <w:pPr>
        <w:ind w:left="720" w:hanging="360"/>
      </w:pPr>
      <w:rPr>
        <w:rFonts w:ascii="Symbol" w:hAnsi="Symbol" w:cs="Symbol"/>
        <w:snapToGrid/>
        <w:w w:val="105"/>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6B6145EE"/>
    <w:multiLevelType w:val="hybridMultilevel"/>
    <w:tmpl w:val="1F126A5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6" w15:restartNumberingAfterBreak="0">
    <w:nsid w:val="6CBF3334"/>
    <w:multiLevelType w:val="hybridMultilevel"/>
    <w:tmpl w:val="FBC68572"/>
    <w:lvl w:ilvl="0" w:tplc="539A9EF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70AA6C8D"/>
    <w:multiLevelType w:val="hybridMultilevel"/>
    <w:tmpl w:val="312E3B6E"/>
    <w:numStyleLink w:val="Style3import"/>
  </w:abstractNum>
  <w:abstractNum w:abstractNumId="48" w15:restartNumberingAfterBreak="0">
    <w:nsid w:val="76090727"/>
    <w:multiLevelType w:val="hybridMultilevel"/>
    <w:tmpl w:val="312E3B6E"/>
    <w:styleLink w:val="Style3import"/>
    <w:lvl w:ilvl="0" w:tplc="5D78382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FEE595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6227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4A205D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176F37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42AC67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1FEEA7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64254F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AD4CF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9" w15:restartNumberingAfterBreak="0">
    <w:nsid w:val="7658574D"/>
    <w:multiLevelType w:val="hybridMultilevel"/>
    <w:tmpl w:val="D1B0CAB0"/>
    <w:lvl w:ilvl="0" w:tplc="AEB61F94">
      <w:start w:val="5"/>
      <w:numFmt w:val="bullet"/>
      <w:lvlText w:val="-"/>
      <w:lvlJc w:val="left"/>
      <w:pPr>
        <w:ind w:left="720" w:hanging="360"/>
      </w:pPr>
      <w:rPr>
        <w:rFonts w:ascii="Garamond" w:eastAsia="Times New Roman" w:hAnsi="Garamon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76B13985"/>
    <w:multiLevelType w:val="hybridMultilevel"/>
    <w:tmpl w:val="CDBADA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7D7F321A"/>
    <w:multiLevelType w:val="hybridMultilevel"/>
    <w:tmpl w:val="7CC047C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868377842">
    <w:abstractNumId w:val="10"/>
  </w:num>
  <w:num w:numId="2" w16cid:durableId="388187827">
    <w:abstractNumId w:val="10"/>
    <w:lvlOverride w:ilvl="0">
      <w:lvl w:ilvl="0">
        <w:numFmt w:val="bullet"/>
        <w:lvlText w:val="·"/>
        <w:lvlJc w:val="left"/>
        <w:pPr>
          <w:tabs>
            <w:tab w:val="num" w:pos="432"/>
          </w:tabs>
          <w:ind w:left="2088"/>
        </w:pPr>
        <w:rPr>
          <w:rFonts w:ascii="Symbol" w:hAnsi="Symbol" w:cs="Symbol"/>
          <w:snapToGrid/>
          <w:w w:val="105"/>
          <w:sz w:val="24"/>
          <w:szCs w:val="24"/>
        </w:rPr>
      </w:lvl>
    </w:lvlOverride>
  </w:num>
  <w:num w:numId="3" w16cid:durableId="400443757">
    <w:abstractNumId w:val="10"/>
    <w:lvlOverride w:ilvl="0">
      <w:lvl w:ilvl="0">
        <w:numFmt w:val="bullet"/>
        <w:lvlText w:val="·"/>
        <w:lvlJc w:val="left"/>
        <w:pPr>
          <w:tabs>
            <w:tab w:val="num" w:pos="360"/>
          </w:tabs>
          <w:ind w:left="2088"/>
        </w:pPr>
        <w:rPr>
          <w:rFonts w:ascii="Symbol" w:hAnsi="Symbol" w:cs="Symbol"/>
          <w:snapToGrid/>
          <w:w w:val="105"/>
          <w:sz w:val="24"/>
          <w:szCs w:val="24"/>
        </w:rPr>
      </w:lvl>
    </w:lvlOverride>
  </w:num>
  <w:num w:numId="4" w16cid:durableId="639575159">
    <w:abstractNumId w:val="10"/>
    <w:lvlOverride w:ilvl="0">
      <w:lvl w:ilvl="0">
        <w:numFmt w:val="bullet"/>
        <w:lvlText w:val="·"/>
        <w:lvlJc w:val="left"/>
        <w:pPr>
          <w:tabs>
            <w:tab w:val="num" w:pos="1080"/>
          </w:tabs>
          <w:ind w:left="2520"/>
        </w:pPr>
        <w:rPr>
          <w:rFonts w:ascii="Symbol" w:hAnsi="Symbol" w:cs="Symbol"/>
          <w:snapToGrid/>
          <w:w w:val="105"/>
          <w:sz w:val="56"/>
          <w:szCs w:val="56"/>
        </w:rPr>
      </w:lvl>
    </w:lvlOverride>
  </w:num>
  <w:num w:numId="5" w16cid:durableId="355926215">
    <w:abstractNumId w:val="10"/>
    <w:lvlOverride w:ilvl="0">
      <w:lvl w:ilvl="0">
        <w:numFmt w:val="bullet"/>
        <w:lvlText w:val="·"/>
        <w:lvlJc w:val="left"/>
        <w:pPr>
          <w:tabs>
            <w:tab w:val="num" w:pos="576"/>
          </w:tabs>
          <w:ind w:left="2160"/>
        </w:pPr>
        <w:rPr>
          <w:rFonts w:ascii="Symbol" w:hAnsi="Symbol" w:cs="Symbol"/>
          <w:snapToGrid/>
          <w:w w:val="105"/>
          <w:sz w:val="56"/>
          <w:szCs w:val="56"/>
        </w:rPr>
      </w:lvl>
    </w:lvlOverride>
  </w:num>
  <w:num w:numId="6" w16cid:durableId="735324787">
    <w:abstractNumId w:val="10"/>
    <w:lvlOverride w:ilvl="0">
      <w:lvl w:ilvl="0">
        <w:numFmt w:val="bullet"/>
        <w:lvlText w:val="·"/>
        <w:lvlJc w:val="left"/>
        <w:pPr>
          <w:tabs>
            <w:tab w:val="num" w:pos="432"/>
          </w:tabs>
          <w:ind w:left="2160"/>
        </w:pPr>
        <w:rPr>
          <w:rFonts w:ascii="Symbol" w:hAnsi="Symbol" w:cs="Symbol"/>
          <w:snapToGrid/>
          <w:w w:val="105"/>
          <w:sz w:val="56"/>
          <w:szCs w:val="56"/>
        </w:rPr>
      </w:lvl>
    </w:lvlOverride>
  </w:num>
  <w:num w:numId="7" w16cid:durableId="447050529">
    <w:abstractNumId w:val="11"/>
  </w:num>
  <w:num w:numId="8" w16cid:durableId="1304238448">
    <w:abstractNumId w:val="11"/>
    <w:lvlOverride w:ilvl="0">
      <w:lvl w:ilvl="0">
        <w:numFmt w:val="upperLetter"/>
        <w:lvlText w:val="%1:."/>
        <w:lvlJc w:val="left"/>
        <w:pPr>
          <w:tabs>
            <w:tab w:val="num" w:pos="288"/>
          </w:tabs>
          <w:ind w:left="77"/>
        </w:pPr>
        <w:rPr>
          <w:rFonts w:ascii="Calibri" w:hAnsi="Calibri" w:cs="Calibri"/>
          <w:snapToGrid/>
          <w:sz w:val="20"/>
          <w:szCs w:val="20"/>
        </w:rPr>
      </w:lvl>
    </w:lvlOverride>
  </w:num>
  <w:num w:numId="9" w16cid:durableId="954826255">
    <w:abstractNumId w:val="30"/>
  </w:num>
  <w:num w:numId="10" w16cid:durableId="29962372">
    <w:abstractNumId w:val="27"/>
  </w:num>
  <w:num w:numId="11" w16cid:durableId="158430113">
    <w:abstractNumId w:val="45"/>
  </w:num>
  <w:num w:numId="12" w16cid:durableId="1925676447">
    <w:abstractNumId w:val="50"/>
  </w:num>
  <w:num w:numId="13" w16cid:durableId="1613397262">
    <w:abstractNumId w:val="23"/>
  </w:num>
  <w:num w:numId="14" w16cid:durableId="1921064916">
    <w:abstractNumId w:val="48"/>
  </w:num>
  <w:num w:numId="15" w16cid:durableId="1167209552">
    <w:abstractNumId w:val="47"/>
  </w:num>
  <w:num w:numId="16" w16cid:durableId="801461768">
    <w:abstractNumId w:val="4"/>
  </w:num>
  <w:num w:numId="17" w16cid:durableId="1631128945">
    <w:abstractNumId w:val="5"/>
  </w:num>
  <w:num w:numId="18" w16cid:durableId="1968778436">
    <w:abstractNumId w:val="6"/>
  </w:num>
  <w:num w:numId="19" w16cid:durableId="268858245">
    <w:abstractNumId w:val="7"/>
  </w:num>
  <w:num w:numId="20" w16cid:durableId="1462382819">
    <w:abstractNumId w:val="9"/>
  </w:num>
  <w:num w:numId="21" w16cid:durableId="1479610752">
    <w:abstractNumId w:val="0"/>
  </w:num>
  <w:num w:numId="22" w16cid:durableId="1815026728">
    <w:abstractNumId w:val="1"/>
  </w:num>
  <w:num w:numId="23" w16cid:durableId="2134669974">
    <w:abstractNumId w:val="2"/>
  </w:num>
  <w:num w:numId="24" w16cid:durableId="178351239">
    <w:abstractNumId w:val="3"/>
  </w:num>
  <w:num w:numId="25" w16cid:durableId="865798990">
    <w:abstractNumId w:val="8"/>
  </w:num>
  <w:num w:numId="26" w16cid:durableId="1245870359">
    <w:abstractNumId w:val="15"/>
  </w:num>
  <w:num w:numId="27" w16cid:durableId="539368287">
    <w:abstractNumId w:val="36"/>
  </w:num>
  <w:num w:numId="28" w16cid:durableId="137888562">
    <w:abstractNumId w:val="10"/>
    <w:lvlOverride w:ilvl="0">
      <w:lvl w:ilvl="0">
        <w:numFmt w:val="bullet"/>
        <w:lvlText w:val="·"/>
        <w:lvlJc w:val="left"/>
        <w:pPr>
          <w:tabs>
            <w:tab w:val="num" w:pos="792"/>
          </w:tabs>
          <w:ind w:left="2232"/>
        </w:pPr>
        <w:rPr>
          <w:rFonts w:ascii="Symbol" w:hAnsi="Symbol" w:cs="Symbol"/>
          <w:snapToGrid/>
          <w:w w:val="105"/>
          <w:sz w:val="56"/>
          <w:szCs w:val="56"/>
        </w:rPr>
      </w:lvl>
    </w:lvlOverride>
  </w:num>
  <w:num w:numId="29" w16cid:durableId="1207370985">
    <w:abstractNumId w:val="28"/>
  </w:num>
  <w:num w:numId="30" w16cid:durableId="574167548">
    <w:abstractNumId w:val="43"/>
  </w:num>
  <w:num w:numId="31" w16cid:durableId="943272797">
    <w:abstractNumId w:val="36"/>
  </w:num>
  <w:num w:numId="32" w16cid:durableId="970130013">
    <w:abstractNumId w:val="22"/>
  </w:num>
  <w:num w:numId="33" w16cid:durableId="1990404293">
    <w:abstractNumId w:val="40"/>
  </w:num>
  <w:num w:numId="34" w16cid:durableId="1085570987">
    <w:abstractNumId w:val="36"/>
  </w:num>
  <w:num w:numId="35" w16cid:durableId="261452536">
    <w:abstractNumId w:val="49"/>
  </w:num>
  <w:num w:numId="36" w16cid:durableId="518662118">
    <w:abstractNumId w:val="38"/>
  </w:num>
  <w:num w:numId="37" w16cid:durableId="879632186">
    <w:abstractNumId w:val="29"/>
  </w:num>
  <w:num w:numId="38" w16cid:durableId="84038451">
    <w:abstractNumId w:val="14"/>
  </w:num>
  <w:num w:numId="39" w16cid:durableId="411506419">
    <w:abstractNumId w:val="19"/>
  </w:num>
  <w:num w:numId="40" w16cid:durableId="1762683591">
    <w:abstractNumId w:val="37"/>
  </w:num>
  <w:num w:numId="41" w16cid:durableId="1380979047">
    <w:abstractNumId w:val="35"/>
  </w:num>
  <w:num w:numId="42" w16cid:durableId="915743835">
    <w:abstractNumId w:val="46"/>
  </w:num>
  <w:num w:numId="43" w16cid:durableId="515971320">
    <w:abstractNumId w:val="13"/>
  </w:num>
  <w:num w:numId="44" w16cid:durableId="2051029366">
    <w:abstractNumId w:val="18"/>
  </w:num>
  <w:num w:numId="45" w16cid:durableId="495265812">
    <w:abstractNumId w:val="39"/>
  </w:num>
  <w:num w:numId="46" w16cid:durableId="621040393">
    <w:abstractNumId w:val="25"/>
  </w:num>
  <w:num w:numId="47" w16cid:durableId="958296720">
    <w:abstractNumId w:val="16"/>
  </w:num>
  <w:num w:numId="48" w16cid:durableId="469905950">
    <w:abstractNumId w:val="44"/>
  </w:num>
  <w:num w:numId="49" w16cid:durableId="256064510">
    <w:abstractNumId w:val="31"/>
  </w:num>
  <w:num w:numId="50" w16cid:durableId="1223827781">
    <w:abstractNumId w:val="51"/>
  </w:num>
  <w:num w:numId="51" w16cid:durableId="1310987035">
    <w:abstractNumId w:val="42"/>
  </w:num>
  <w:num w:numId="52" w16cid:durableId="835270463">
    <w:abstractNumId w:val="21"/>
  </w:num>
  <w:num w:numId="53" w16cid:durableId="50829884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214585885">
    <w:abstractNumId w:val="21"/>
  </w:num>
  <w:num w:numId="55" w16cid:durableId="297535630">
    <w:abstractNumId w:val="21"/>
  </w:num>
  <w:num w:numId="56" w16cid:durableId="313729565">
    <w:abstractNumId w:val="21"/>
  </w:num>
  <w:num w:numId="57" w16cid:durableId="1864400072">
    <w:abstractNumId w:val="21"/>
  </w:num>
  <w:num w:numId="58" w16cid:durableId="994914559">
    <w:abstractNumId w:val="21"/>
  </w:num>
  <w:num w:numId="59" w16cid:durableId="1144783172">
    <w:abstractNumId w:val="21"/>
  </w:num>
  <w:num w:numId="60" w16cid:durableId="294802102">
    <w:abstractNumId w:val="21"/>
  </w:num>
  <w:num w:numId="61" w16cid:durableId="1418745998">
    <w:abstractNumId w:val="21"/>
  </w:num>
  <w:num w:numId="62" w16cid:durableId="1440644659">
    <w:abstractNumId w:val="32"/>
  </w:num>
  <w:num w:numId="63" w16cid:durableId="771165869">
    <w:abstractNumId w:val="20"/>
  </w:num>
  <w:num w:numId="64" w16cid:durableId="1516384440">
    <w:abstractNumId w:val="21"/>
  </w:num>
  <w:num w:numId="65" w16cid:durableId="532620263">
    <w:abstractNumId w:val="21"/>
  </w:num>
  <w:num w:numId="66" w16cid:durableId="121967908">
    <w:abstractNumId w:val="21"/>
  </w:num>
  <w:num w:numId="67" w16cid:durableId="1466435942">
    <w:abstractNumId w:val="21"/>
  </w:num>
  <w:num w:numId="68" w16cid:durableId="1045906797">
    <w:abstractNumId w:val="41"/>
  </w:num>
  <w:num w:numId="69" w16cid:durableId="1076317629">
    <w:abstractNumId w:val="17"/>
  </w:num>
  <w:num w:numId="70" w16cid:durableId="610476490">
    <w:abstractNumId w:val="26"/>
  </w:num>
  <w:num w:numId="71" w16cid:durableId="899369079">
    <w:abstractNumId w:val="34"/>
  </w:num>
  <w:num w:numId="72" w16cid:durableId="250118133">
    <w:abstractNumId w:val="24"/>
  </w:num>
  <w:num w:numId="73" w16cid:durableId="328681437">
    <w:abstractNumId w:val="33"/>
  </w:num>
  <w:num w:numId="74" w16cid:durableId="17324657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activeWritingStyle w:appName="MSWord" w:lang="fr-FR" w:vendorID="64" w:dllVersion="6" w:nlCheck="1" w:checkStyle="1"/>
  <w:activeWritingStyle w:appName="MSWord" w:lang="en-GB" w:vendorID="64" w:dllVersion="6" w:nlCheck="1" w:checkStyle="1"/>
  <w:activeWritingStyle w:appName="MSWord" w:lang="es-ES" w:vendorID="64" w:dllVersion="6" w:nlCheck="1" w:checkStyle="1"/>
  <w:activeWritingStyle w:appName="MSWord" w:lang="fr-FR" w:vendorID="64" w:dllVersion="0" w:nlCheck="1" w:checkStyle="0"/>
  <w:activeWritingStyle w:appName="MSWord" w:lang="es-ES" w:vendorID="64" w:dllVersion="0" w:nlCheck="1" w:checkStyle="0"/>
  <w:activeWritingStyle w:appName="MSWord" w:lang="fr-FR" w:vendorID="64" w:dllVersion="4096" w:nlCheck="1" w:checkStyle="0"/>
  <w:activeWritingStyle w:appName="MSWord" w:lang="en-US" w:vendorID="64" w:dllVersion="0" w:nlCheck="1" w:checkStyle="0"/>
  <w:activeWritingStyle w:appName="MSWord" w:lang="en-GB" w:vendorID="64" w:dllVersion="0" w:nlCheck="1" w:checkStyle="0"/>
  <w:activeWritingStyle w:appName="MSWord" w:lang="it-IT" w:vendorID="64" w:dllVersion="0" w:nlCheck="1" w:checkStyle="0"/>
  <w:activeWritingStyle w:appName="MSWord" w:lang="pt-BR" w:vendorID="64" w:dllVersion="0" w:nlCheck="1" w:checkStyle="0"/>
  <w:activeWritingStyle w:appName="MSWord" w:lang="en-IE" w:vendorID="64" w:dllVersion="0" w:nlCheck="1" w:checkStyle="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E32"/>
    <w:rsid w:val="00000CFE"/>
    <w:rsid w:val="000023AA"/>
    <w:rsid w:val="00002566"/>
    <w:rsid w:val="0000483F"/>
    <w:rsid w:val="00013511"/>
    <w:rsid w:val="00014168"/>
    <w:rsid w:val="000144FC"/>
    <w:rsid w:val="000147AD"/>
    <w:rsid w:val="000147B6"/>
    <w:rsid w:val="00015043"/>
    <w:rsid w:val="000153B6"/>
    <w:rsid w:val="0001639B"/>
    <w:rsid w:val="00023CCD"/>
    <w:rsid w:val="00030D8C"/>
    <w:rsid w:val="000319D2"/>
    <w:rsid w:val="000369E1"/>
    <w:rsid w:val="00041A06"/>
    <w:rsid w:val="000429CD"/>
    <w:rsid w:val="00044897"/>
    <w:rsid w:val="00045537"/>
    <w:rsid w:val="00046588"/>
    <w:rsid w:val="0005084F"/>
    <w:rsid w:val="0005123B"/>
    <w:rsid w:val="0005640C"/>
    <w:rsid w:val="00060FCE"/>
    <w:rsid w:val="000614C5"/>
    <w:rsid w:val="0006193F"/>
    <w:rsid w:val="000631A4"/>
    <w:rsid w:val="00063933"/>
    <w:rsid w:val="00064D62"/>
    <w:rsid w:val="00066A69"/>
    <w:rsid w:val="00070360"/>
    <w:rsid w:val="00070795"/>
    <w:rsid w:val="00071410"/>
    <w:rsid w:val="00073A58"/>
    <w:rsid w:val="00073FAD"/>
    <w:rsid w:val="0007551F"/>
    <w:rsid w:val="00082FEF"/>
    <w:rsid w:val="00083580"/>
    <w:rsid w:val="000845C4"/>
    <w:rsid w:val="00084AE5"/>
    <w:rsid w:val="000853F4"/>
    <w:rsid w:val="00085FED"/>
    <w:rsid w:val="00087012"/>
    <w:rsid w:val="000910B8"/>
    <w:rsid w:val="00091815"/>
    <w:rsid w:val="0009446E"/>
    <w:rsid w:val="00095DDA"/>
    <w:rsid w:val="00096265"/>
    <w:rsid w:val="000A06DE"/>
    <w:rsid w:val="000A22AC"/>
    <w:rsid w:val="000A589D"/>
    <w:rsid w:val="000B2F70"/>
    <w:rsid w:val="000B5CB4"/>
    <w:rsid w:val="000B5D91"/>
    <w:rsid w:val="000B66E1"/>
    <w:rsid w:val="000B7818"/>
    <w:rsid w:val="000C001D"/>
    <w:rsid w:val="000C15D4"/>
    <w:rsid w:val="000C2DB0"/>
    <w:rsid w:val="000C7C0D"/>
    <w:rsid w:val="000D1CAD"/>
    <w:rsid w:val="000D595A"/>
    <w:rsid w:val="000D5C20"/>
    <w:rsid w:val="000D5E95"/>
    <w:rsid w:val="000D63E8"/>
    <w:rsid w:val="000D7AD9"/>
    <w:rsid w:val="000E2DE9"/>
    <w:rsid w:val="000E5D34"/>
    <w:rsid w:val="000E6628"/>
    <w:rsid w:val="000F5368"/>
    <w:rsid w:val="000F6BD9"/>
    <w:rsid w:val="001011F0"/>
    <w:rsid w:val="00102106"/>
    <w:rsid w:val="00104CDB"/>
    <w:rsid w:val="00106D75"/>
    <w:rsid w:val="00107C7F"/>
    <w:rsid w:val="0011049D"/>
    <w:rsid w:val="00110BDE"/>
    <w:rsid w:val="00112DF1"/>
    <w:rsid w:val="00113494"/>
    <w:rsid w:val="00115B7F"/>
    <w:rsid w:val="0011670E"/>
    <w:rsid w:val="00122975"/>
    <w:rsid w:val="00122EC4"/>
    <w:rsid w:val="001232B1"/>
    <w:rsid w:val="00123896"/>
    <w:rsid w:val="00124575"/>
    <w:rsid w:val="00124A18"/>
    <w:rsid w:val="00127A27"/>
    <w:rsid w:val="00131242"/>
    <w:rsid w:val="00131DAD"/>
    <w:rsid w:val="00134912"/>
    <w:rsid w:val="00134A34"/>
    <w:rsid w:val="00137EE6"/>
    <w:rsid w:val="001416D2"/>
    <w:rsid w:val="001417E6"/>
    <w:rsid w:val="001424BA"/>
    <w:rsid w:val="001464E0"/>
    <w:rsid w:val="001469DF"/>
    <w:rsid w:val="00150B35"/>
    <w:rsid w:val="001516A5"/>
    <w:rsid w:val="001528E2"/>
    <w:rsid w:val="0015345A"/>
    <w:rsid w:val="001556DE"/>
    <w:rsid w:val="00156537"/>
    <w:rsid w:val="001617FA"/>
    <w:rsid w:val="0016189A"/>
    <w:rsid w:val="00163A8F"/>
    <w:rsid w:val="00170E77"/>
    <w:rsid w:val="0017131D"/>
    <w:rsid w:val="00171414"/>
    <w:rsid w:val="00171F87"/>
    <w:rsid w:val="00172CF0"/>
    <w:rsid w:val="001742BC"/>
    <w:rsid w:val="00177F8F"/>
    <w:rsid w:val="00181AE5"/>
    <w:rsid w:val="00186FDA"/>
    <w:rsid w:val="00192DF1"/>
    <w:rsid w:val="00193721"/>
    <w:rsid w:val="00194BB5"/>
    <w:rsid w:val="00194D6C"/>
    <w:rsid w:val="001960BD"/>
    <w:rsid w:val="00197459"/>
    <w:rsid w:val="001A30FB"/>
    <w:rsid w:val="001A367F"/>
    <w:rsid w:val="001B0E39"/>
    <w:rsid w:val="001B1599"/>
    <w:rsid w:val="001B20C0"/>
    <w:rsid w:val="001B298F"/>
    <w:rsid w:val="001B384A"/>
    <w:rsid w:val="001B4E1C"/>
    <w:rsid w:val="001B58C6"/>
    <w:rsid w:val="001C1FB2"/>
    <w:rsid w:val="001C553C"/>
    <w:rsid w:val="001C7414"/>
    <w:rsid w:val="001D040D"/>
    <w:rsid w:val="001D0989"/>
    <w:rsid w:val="001D1915"/>
    <w:rsid w:val="001D47B7"/>
    <w:rsid w:val="001D5C04"/>
    <w:rsid w:val="001D6E7B"/>
    <w:rsid w:val="001D7C0B"/>
    <w:rsid w:val="001E1079"/>
    <w:rsid w:val="001E1BC4"/>
    <w:rsid w:val="001E3334"/>
    <w:rsid w:val="001E386B"/>
    <w:rsid w:val="001E6D8B"/>
    <w:rsid w:val="001F286F"/>
    <w:rsid w:val="0020054E"/>
    <w:rsid w:val="002007AE"/>
    <w:rsid w:val="00203D7F"/>
    <w:rsid w:val="00204072"/>
    <w:rsid w:val="00204BFD"/>
    <w:rsid w:val="002063AD"/>
    <w:rsid w:val="002067FE"/>
    <w:rsid w:val="00213518"/>
    <w:rsid w:val="002179C1"/>
    <w:rsid w:val="00220317"/>
    <w:rsid w:val="00220515"/>
    <w:rsid w:val="00220899"/>
    <w:rsid w:val="002212DB"/>
    <w:rsid w:val="0022394D"/>
    <w:rsid w:val="002240E6"/>
    <w:rsid w:val="002301A5"/>
    <w:rsid w:val="00231990"/>
    <w:rsid w:val="00231D0A"/>
    <w:rsid w:val="002326A3"/>
    <w:rsid w:val="002330F7"/>
    <w:rsid w:val="002337C7"/>
    <w:rsid w:val="0023459F"/>
    <w:rsid w:val="00234996"/>
    <w:rsid w:val="00235D55"/>
    <w:rsid w:val="0023786F"/>
    <w:rsid w:val="00243877"/>
    <w:rsid w:val="00245DC7"/>
    <w:rsid w:val="00247C8E"/>
    <w:rsid w:val="002509F0"/>
    <w:rsid w:val="00250DFA"/>
    <w:rsid w:val="0025102D"/>
    <w:rsid w:val="00252A2E"/>
    <w:rsid w:val="00253CC2"/>
    <w:rsid w:val="00253E43"/>
    <w:rsid w:val="0025453B"/>
    <w:rsid w:val="0025734D"/>
    <w:rsid w:val="00257668"/>
    <w:rsid w:val="00257F8C"/>
    <w:rsid w:val="00260982"/>
    <w:rsid w:val="0026123E"/>
    <w:rsid w:val="00264E15"/>
    <w:rsid w:val="0026529B"/>
    <w:rsid w:val="0026583B"/>
    <w:rsid w:val="00266265"/>
    <w:rsid w:val="00267CE9"/>
    <w:rsid w:val="0027260F"/>
    <w:rsid w:val="002726FD"/>
    <w:rsid w:val="00272DA0"/>
    <w:rsid w:val="00273FEF"/>
    <w:rsid w:val="002817C1"/>
    <w:rsid w:val="002820C3"/>
    <w:rsid w:val="00283B48"/>
    <w:rsid w:val="002844D3"/>
    <w:rsid w:val="0028522E"/>
    <w:rsid w:val="002853A3"/>
    <w:rsid w:val="002865AA"/>
    <w:rsid w:val="00286F00"/>
    <w:rsid w:val="00287326"/>
    <w:rsid w:val="00290295"/>
    <w:rsid w:val="0029041B"/>
    <w:rsid w:val="0029167E"/>
    <w:rsid w:val="00294465"/>
    <w:rsid w:val="00296FC3"/>
    <w:rsid w:val="002A435B"/>
    <w:rsid w:val="002A58B6"/>
    <w:rsid w:val="002A5CA5"/>
    <w:rsid w:val="002A6646"/>
    <w:rsid w:val="002A68FB"/>
    <w:rsid w:val="002A6D37"/>
    <w:rsid w:val="002A7A63"/>
    <w:rsid w:val="002A7DCB"/>
    <w:rsid w:val="002B001D"/>
    <w:rsid w:val="002B06C5"/>
    <w:rsid w:val="002B0D49"/>
    <w:rsid w:val="002B111B"/>
    <w:rsid w:val="002B335B"/>
    <w:rsid w:val="002B59B9"/>
    <w:rsid w:val="002B745D"/>
    <w:rsid w:val="002B78FB"/>
    <w:rsid w:val="002B7B4E"/>
    <w:rsid w:val="002C2682"/>
    <w:rsid w:val="002C2973"/>
    <w:rsid w:val="002C5E2B"/>
    <w:rsid w:val="002C63FE"/>
    <w:rsid w:val="002E0E66"/>
    <w:rsid w:val="002E1E41"/>
    <w:rsid w:val="002E2E83"/>
    <w:rsid w:val="002E418B"/>
    <w:rsid w:val="002F6F0C"/>
    <w:rsid w:val="002F7F9F"/>
    <w:rsid w:val="00300236"/>
    <w:rsid w:val="003024F9"/>
    <w:rsid w:val="00303500"/>
    <w:rsid w:val="00305A61"/>
    <w:rsid w:val="003074DF"/>
    <w:rsid w:val="00316003"/>
    <w:rsid w:val="003160AB"/>
    <w:rsid w:val="0031749B"/>
    <w:rsid w:val="0032161F"/>
    <w:rsid w:val="00321962"/>
    <w:rsid w:val="00321C16"/>
    <w:rsid w:val="00325657"/>
    <w:rsid w:val="003265D8"/>
    <w:rsid w:val="00326BF1"/>
    <w:rsid w:val="003276EC"/>
    <w:rsid w:val="00327B55"/>
    <w:rsid w:val="00331609"/>
    <w:rsid w:val="00331958"/>
    <w:rsid w:val="00331959"/>
    <w:rsid w:val="003321CE"/>
    <w:rsid w:val="00333D3C"/>
    <w:rsid w:val="00334948"/>
    <w:rsid w:val="0033721A"/>
    <w:rsid w:val="00337F9E"/>
    <w:rsid w:val="00343E3C"/>
    <w:rsid w:val="00347408"/>
    <w:rsid w:val="00347847"/>
    <w:rsid w:val="003478E2"/>
    <w:rsid w:val="00350CE3"/>
    <w:rsid w:val="00351211"/>
    <w:rsid w:val="00355EB0"/>
    <w:rsid w:val="00357BB2"/>
    <w:rsid w:val="00363FDC"/>
    <w:rsid w:val="00364203"/>
    <w:rsid w:val="003657BF"/>
    <w:rsid w:val="003702EB"/>
    <w:rsid w:val="003740B2"/>
    <w:rsid w:val="0037485B"/>
    <w:rsid w:val="00374E7A"/>
    <w:rsid w:val="00374F3F"/>
    <w:rsid w:val="00380645"/>
    <w:rsid w:val="00382919"/>
    <w:rsid w:val="00385DE1"/>
    <w:rsid w:val="00387AA4"/>
    <w:rsid w:val="00390DF4"/>
    <w:rsid w:val="00392A93"/>
    <w:rsid w:val="00392C40"/>
    <w:rsid w:val="003930DF"/>
    <w:rsid w:val="003936C3"/>
    <w:rsid w:val="00393F5A"/>
    <w:rsid w:val="003968AF"/>
    <w:rsid w:val="003A4B99"/>
    <w:rsid w:val="003A596E"/>
    <w:rsid w:val="003A697F"/>
    <w:rsid w:val="003B161E"/>
    <w:rsid w:val="003B2510"/>
    <w:rsid w:val="003B31BF"/>
    <w:rsid w:val="003B381E"/>
    <w:rsid w:val="003B3F4D"/>
    <w:rsid w:val="003B5E3D"/>
    <w:rsid w:val="003C311F"/>
    <w:rsid w:val="003C3488"/>
    <w:rsid w:val="003C36E0"/>
    <w:rsid w:val="003C66AC"/>
    <w:rsid w:val="003C6A4A"/>
    <w:rsid w:val="003C75F8"/>
    <w:rsid w:val="003C7BDB"/>
    <w:rsid w:val="003D188D"/>
    <w:rsid w:val="003D2999"/>
    <w:rsid w:val="003D2B13"/>
    <w:rsid w:val="003D4400"/>
    <w:rsid w:val="003D6041"/>
    <w:rsid w:val="003D6238"/>
    <w:rsid w:val="003D759D"/>
    <w:rsid w:val="003E1466"/>
    <w:rsid w:val="003E14C5"/>
    <w:rsid w:val="003E19B7"/>
    <w:rsid w:val="003E2B53"/>
    <w:rsid w:val="003E401F"/>
    <w:rsid w:val="003E4978"/>
    <w:rsid w:val="003E5B32"/>
    <w:rsid w:val="003E67A5"/>
    <w:rsid w:val="003E730B"/>
    <w:rsid w:val="003E73CE"/>
    <w:rsid w:val="003F1BEE"/>
    <w:rsid w:val="003F3387"/>
    <w:rsid w:val="003F5260"/>
    <w:rsid w:val="003F77B2"/>
    <w:rsid w:val="003F77E4"/>
    <w:rsid w:val="004030B6"/>
    <w:rsid w:val="004035E8"/>
    <w:rsid w:val="00403876"/>
    <w:rsid w:val="004038CE"/>
    <w:rsid w:val="004155EC"/>
    <w:rsid w:val="00415683"/>
    <w:rsid w:val="004220DD"/>
    <w:rsid w:val="00422307"/>
    <w:rsid w:val="00425A89"/>
    <w:rsid w:val="004273C5"/>
    <w:rsid w:val="00427D9F"/>
    <w:rsid w:val="00430A3A"/>
    <w:rsid w:val="00433BB3"/>
    <w:rsid w:val="0043438C"/>
    <w:rsid w:val="00436598"/>
    <w:rsid w:val="00436EBC"/>
    <w:rsid w:val="004403BC"/>
    <w:rsid w:val="004405AF"/>
    <w:rsid w:val="0044503F"/>
    <w:rsid w:val="00447509"/>
    <w:rsid w:val="00450AE6"/>
    <w:rsid w:val="00450F41"/>
    <w:rsid w:val="00454EB1"/>
    <w:rsid w:val="0045688E"/>
    <w:rsid w:val="004607F2"/>
    <w:rsid w:val="0046316B"/>
    <w:rsid w:val="00466874"/>
    <w:rsid w:val="0046743E"/>
    <w:rsid w:val="004717AC"/>
    <w:rsid w:val="00472308"/>
    <w:rsid w:val="00473225"/>
    <w:rsid w:val="00473921"/>
    <w:rsid w:val="00474B6C"/>
    <w:rsid w:val="00476A11"/>
    <w:rsid w:val="004773AC"/>
    <w:rsid w:val="00481247"/>
    <w:rsid w:val="0048242B"/>
    <w:rsid w:val="004828DE"/>
    <w:rsid w:val="00482C16"/>
    <w:rsid w:val="00482F1F"/>
    <w:rsid w:val="004831B0"/>
    <w:rsid w:val="00483217"/>
    <w:rsid w:val="00485F89"/>
    <w:rsid w:val="0049092D"/>
    <w:rsid w:val="00491F00"/>
    <w:rsid w:val="0049231F"/>
    <w:rsid w:val="004947A2"/>
    <w:rsid w:val="00495D64"/>
    <w:rsid w:val="00496091"/>
    <w:rsid w:val="00496C3E"/>
    <w:rsid w:val="004A2F6E"/>
    <w:rsid w:val="004A3992"/>
    <w:rsid w:val="004A5689"/>
    <w:rsid w:val="004A5C78"/>
    <w:rsid w:val="004A5F57"/>
    <w:rsid w:val="004A6328"/>
    <w:rsid w:val="004B5BF6"/>
    <w:rsid w:val="004B64EF"/>
    <w:rsid w:val="004B6D03"/>
    <w:rsid w:val="004B6E43"/>
    <w:rsid w:val="004C1A6E"/>
    <w:rsid w:val="004C1A71"/>
    <w:rsid w:val="004C6232"/>
    <w:rsid w:val="004D1DA4"/>
    <w:rsid w:val="004D24A9"/>
    <w:rsid w:val="004D266C"/>
    <w:rsid w:val="004D4D26"/>
    <w:rsid w:val="004D53D2"/>
    <w:rsid w:val="004D61D7"/>
    <w:rsid w:val="004E1B11"/>
    <w:rsid w:val="004E3ADE"/>
    <w:rsid w:val="004F4894"/>
    <w:rsid w:val="004F5116"/>
    <w:rsid w:val="004F5442"/>
    <w:rsid w:val="004F59B5"/>
    <w:rsid w:val="00500014"/>
    <w:rsid w:val="0050049B"/>
    <w:rsid w:val="00502C2D"/>
    <w:rsid w:val="0050402D"/>
    <w:rsid w:val="00504FEE"/>
    <w:rsid w:val="0050537D"/>
    <w:rsid w:val="00505BDF"/>
    <w:rsid w:val="0050627A"/>
    <w:rsid w:val="005105B9"/>
    <w:rsid w:val="005131AE"/>
    <w:rsid w:val="00513310"/>
    <w:rsid w:val="00516C64"/>
    <w:rsid w:val="00520257"/>
    <w:rsid w:val="00521FD1"/>
    <w:rsid w:val="00523CBC"/>
    <w:rsid w:val="00524820"/>
    <w:rsid w:val="00525E6C"/>
    <w:rsid w:val="0052618D"/>
    <w:rsid w:val="00526F96"/>
    <w:rsid w:val="005347D5"/>
    <w:rsid w:val="005371F9"/>
    <w:rsid w:val="0054104A"/>
    <w:rsid w:val="00544975"/>
    <w:rsid w:val="00545959"/>
    <w:rsid w:val="005507D4"/>
    <w:rsid w:val="00551DE2"/>
    <w:rsid w:val="005533E1"/>
    <w:rsid w:val="00553809"/>
    <w:rsid w:val="005545AB"/>
    <w:rsid w:val="00555864"/>
    <w:rsid w:val="0056206E"/>
    <w:rsid w:val="00567E44"/>
    <w:rsid w:val="00574964"/>
    <w:rsid w:val="00576497"/>
    <w:rsid w:val="00580546"/>
    <w:rsid w:val="00582D03"/>
    <w:rsid w:val="0058512A"/>
    <w:rsid w:val="00586271"/>
    <w:rsid w:val="00586B9B"/>
    <w:rsid w:val="00586D34"/>
    <w:rsid w:val="00590639"/>
    <w:rsid w:val="005946CD"/>
    <w:rsid w:val="00595DAA"/>
    <w:rsid w:val="005A15D7"/>
    <w:rsid w:val="005A3C45"/>
    <w:rsid w:val="005A57BD"/>
    <w:rsid w:val="005A6146"/>
    <w:rsid w:val="005A683A"/>
    <w:rsid w:val="005A69E5"/>
    <w:rsid w:val="005A7662"/>
    <w:rsid w:val="005B0237"/>
    <w:rsid w:val="005B17FB"/>
    <w:rsid w:val="005B26A7"/>
    <w:rsid w:val="005B3773"/>
    <w:rsid w:val="005B4511"/>
    <w:rsid w:val="005B525E"/>
    <w:rsid w:val="005C61EC"/>
    <w:rsid w:val="005D04BB"/>
    <w:rsid w:val="005D104A"/>
    <w:rsid w:val="005D172E"/>
    <w:rsid w:val="005D469E"/>
    <w:rsid w:val="005D52CF"/>
    <w:rsid w:val="005D58DF"/>
    <w:rsid w:val="005D77E2"/>
    <w:rsid w:val="005E1E67"/>
    <w:rsid w:val="005E2F8D"/>
    <w:rsid w:val="005E5CA4"/>
    <w:rsid w:val="005E5D7D"/>
    <w:rsid w:val="005E7D5A"/>
    <w:rsid w:val="005F41E8"/>
    <w:rsid w:val="005F459B"/>
    <w:rsid w:val="005F6A64"/>
    <w:rsid w:val="006007B1"/>
    <w:rsid w:val="00601B53"/>
    <w:rsid w:val="00602287"/>
    <w:rsid w:val="00604002"/>
    <w:rsid w:val="006052B7"/>
    <w:rsid w:val="0060656D"/>
    <w:rsid w:val="006133DF"/>
    <w:rsid w:val="00615587"/>
    <w:rsid w:val="00623042"/>
    <w:rsid w:val="0063174E"/>
    <w:rsid w:val="006349CE"/>
    <w:rsid w:val="00634FB8"/>
    <w:rsid w:val="00637CFE"/>
    <w:rsid w:val="00637E03"/>
    <w:rsid w:val="00646F8C"/>
    <w:rsid w:val="00650119"/>
    <w:rsid w:val="00651A8C"/>
    <w:rsid w:val="0065490E"/>
    <w:rsid w:val="00655C05"/>
    <w:rsid w:val="0065789D"/>
    <w:rsid w:val="00657A45"/>
    <w:rsid w:val="00661496"/>
    <w:rsid w:val="006630A6"/>
    <w:rsid w:val="00663CCA"/>
    <w:rsid w:val="00667296"/>
    <w:rsid w:val="006726B2"/>
    <w:rsid w:val="00672F1E"/>
    <w:rsid w:val="00673281"/>
    <w:rsid w:val="00675FEC"/>
    <w:rsid w:val="006762A6"/>
    <w:rsid w:val="00681450"/>
    <w:rsid w:val="0068496D"/>
    <w:rsid w:val="00690991"/>
    <w:rsid w:val="00691482"/>
    <w:rsid w:val="006936F3"/>
    <w:rsid w:val="00693E1E"/>
    <w:rsid w:val="00695C8B"/>
    <w:rsid w:val="006961EC"/>
    <w:rsid w:val="00697BEC"/>
    <w:rsid w:val="006A097A"/>
    <w:rsid w:val="006A0EAB"/>
    <w:rsid w:val="006A299D"/>
    <w:rsid w:val="006A6DCD"/>
    <w:rsid w:val="006B2388"/>
    <w:rsid w:val="006B2699"/>
    <w:rsid w:val="006B26EA"/>
    <w:rsid w:val="006B2EBE"/>
    <w:rsid w:val="006B3421"/>
    <w:rsid w:val="006B3550"/>
    <w:rsid w:val="006B388D"/>
    <w:rsid w:val="006B46D2"/>
    <w:rsid w:val="006B4F8F"/>
    <w:rsid w:val="006C1060"/>
    <w:rsid w:val="006C41C6"/>
    <w:rsid w:val="006C5EDF"/>
    <w:rsid w:val="006C6AE0"/>
    <w:rsid w:val="006C6F85"/>
    <w:rsid w:val="006D051F"/>
    <w:rsid w:val="006D242B"/>
    <w:rsid w:val="006D325C"/>
    <w:rsid w:val="006D32DD"/>
    <w:rsid w:val="006D3518"/>
    <w:rsid w:val="006D5293"/>
    <w:rsid w:val="006D56C9"/>
    <w:rsid w:val="006D6760"/>
    <w:rsid w:val="006D7B7A"/>
    <w:rsid w:val="006E13EF"/>
    <w:rsid w:val="006E3EEE"/>
    <w:rsid w:val="006E5786"/>
    <w:rsid w:val="006E627D"/>
    <w:rsid w:val="006E749B"/>
    <w:rsid w:val="006F236F"/>
    <w:rsid w:val="006F42D6"/>
    <w:rsid w:val="006F5326"/>
    <w:rsid w:val="006F77A9"/>
    <w:rsid w:val="006F7877"/>
    <w:rsid w:val="00700120"/>
    <w:rsid w:val="00700824"/>
    <w:rsid w:val="007018A8"/>
    <w:rsid w:val="00702CCA"/>
    <w:rsid w:val="007039BE"/>
    <w:rsid w:val="0070689C"/>
    <w:rsid w:val="007070AE"/>
    <w:rsid w:val="00707EB5"/>
    <w:rsid w:val="0071059C"/>
    <w:rsid w:val="00711F13"/>
    <w:rsid w:val="00712B00"/>
    <w:rsid w:val="007166F8"/>
    <w:rsid w:val="00717399"/>
    <w:rsid w:val="007224CF"/>
    <w:rsid w:val="00722940"/>
    <w:rsid w:val="00722F40"/>
    <w:rsid w:val="007249EA"/>
    <w:rsid w:val="0072570F"/>
    <w:rsid w:val="00725944"/>
    <w:rsid w:val="00727B93"/>
    <w:rsid w:val="00727C5E"/>
    <w:rsid w:val="00730EBE"/>
    <w:rsid w:val="00732401"/>
    <w:rsid w:val="00732A72"/>
    <w:rsid w:val="007350C0"/>
    <w:rsid w:val="00736A24"/>
    <w:rsid w:val="00736DCB"/>
    <w:rsid w:val="007378AA"/>
    <w:rsid w:val="00743CF0"/>
    <w:rsid w:val="007440FB"/>
    <w:rsid w:val="00744436"/>
    <w:rsid w:val="00747333"/>
    <w:rsid w:val="00747ED1"/>
    <w:rsid w:val="007502B4"/>
    <w:rsid w:val="007518C1"/>
    <w:rsid w:val="0075398C"/>
    <w:rsid w:val="00754473"/>
    <w:rsid w:val="0075669C"/>
    <w:rsid w:val="00760D2E"/>
    <w:rsid w:val="00761C8E"/>
    <w:rsid w:val="0076338E"/>
    <w:rsid w:val="00763993"/>
    <w:rsid w:val="00766B4C"/>
    <w:rsid w:val="00770731"/>
    <w:rsid w:val="00771087"/>
    <w:rsid w:val="007715FB"/>
    <w:rsid w:val="00771B42"/>
    <w:rsid w:val="007730EE"/>
    <w:rsid w:val="00773AC1"/>
    <w:rsid w:val="00773DF2"/>
    <w:rsid w:val="00774EB1"/>
    <w:rsid w:val="007751F8"/>
    <w:rsid w:val="007802E6"/>
    <w:rsid w:val="00780E3B"/>
    <w:rsid w:val="00782566"/>
    <w:rsid w:val="00782DC4"/>
    <w:rsid w:val="0078315A"/>
    <w:rsid w:val="00783AA4"/>
    <w:rsid w:val="00784093"/>
    <w:rsid w:val="00784BAC"/>
    <w:rsid w:val="00784CA4"/>
    <w:rsid w:val="0078528C"/>
    <w:rsid w:val="00785D8E"/>
    <w:rsid w:val="00786FDA"/>
    <w:rsid w:val="00790677"/>
    <w:rsid w:val="007A04E4"/>
    <w:rsid w:val="007A611A"/>
    <w:rsid w:val="007A71D3"/>
    <w:rsid w:val="007B0F06"/>
    <w:rsid w:val="007B1057"/>
    <w:rsid w:val="007B50E6"/>
    <w:rsid w:val="007B5CC7"/>
    <w:rsid w:val="007C2709"/>
    <w:rsid w:val="007C6ED4"/>
    <w:rsid w:val="007D1864"/>
    <w:rsid w:val="007D1DA4"/>
    <w:rsid w:val="007D5D4B"/>
    <w:rsid w:val="007D6808"/>
    <w:rsid w:val="007D6B04"/>
    <w:rsid w:val="007E2025"/>
    <w:rsid w:val="007E21BB"/>
    <w:rsid w:val="007E24C2"/>
    <w:rsid w:val="007E2631"/>
    <w:rsid w:val="007E2AAB"/>
    <w:rsid w:val="007E34F8"/>
    <w:rsid w:val="007E37A4"/>
    <w:rsid w:val="007E3A09"/>
    <w:rsid w:val="007E3E20"/>
    <w:rsid w:val="007E641B"/>
    <w:rsid w:val="007F30F3"/>
    <w:rsid w:val="007F317A"/>
    <w:rsid w:val="007F318F"/>
    <w:rsid w:val="007F3E7E"/>
    <w:rsid w:val="007F5669"/>
    <w:rsid w:val="007F608C"/>
    <w:rsid w:val="007F7E99"/>
    <w:rsid w:val="00800053"/>
    <w:rsid w:val="00800886"/>
    <w:rsid w:val="00802B3F"/>
    <w:rsid w:val="00803636"/>
    <w:rsid w:val="00807E97"/>
    <w:rsid w:val="00810003"/>
    <w:rsid w:val="00813958"/>
    <w:rsid w:val="00814B59"/>
    <w:rsid w:val="00816E03"/>
    <w:rsid w:val="0082018A"/>
    <w:rsid w:val="008217C3"/>
    <w:rsid w:val="00822004"/>
    <w:rsid w:val="008264C4"/>
    <w:rsid w:val="00826AB2"/>
    <w:rsid w:val="00827E00"/>
    <w:rsid w:val="00831CE0"/>
    <w:rsid w:val="00831E48"/>
    <w:rsid w:val="008339F0"/>
    <w:rsid w:val="00834480"/>
    <w:rsid w:val="0083495D"/>
    <w:rsid w:val="00835518"/>
    <w:rsid w:val="00837073"/>
    <w:rsid w:val="00841290"/>
    <w:rsid w:val="008427AD"/>
    <w:rsid w:val="008437AD"/>
    <w:rsid w:val="00846F3D"/>
    <w:rsid w:val="00851C45"/>
    <w:rsid w:val="00851F30"/>
    <w:rsid w:val="00856DAE"/>
    <w:rsid w:val="00860229"/>
    <w:rsid w:val="008604E5"/>
    <w:rsid w:val="00861547"/>
    <w:rsid w:val="00864AD6"/>
    <w:rsid w:val="00865AC2"/>
    <w:rsid w:val="00866E5C"/>
    <w:rsid w:val="008718B5"/>
    <w:rsid w:val="0087274E"/>
    <w:rsid w:val="00872A3C"/>
    <w:rsid w:val="00873970"/>
    <w:rsid w:val="00874E91"/>
    <w:rsid w:val="00877AF0"/>
    <w:rsid w:val="00880C0C"/>
    <w:rsid w:val="00880D50"/>
    <w:rsid w:val="008822F3"/>
    <w:rsid w:val="00882ED1"/>
    <w:rsid w:val="00884182"/>
    <w:rsid w:val="008876FD"/>
    <w:rsid w:val="00895937"/>
    <w:rsid w:val="00895EA0"/>
    <w:rsid w:val="0089621E"/>
    <w:rsid w:val="00896855"/>
    <w:rsid w:val="008970DA"/>
    <w:rsid w:val="00897C36"/>
    <w:rsid w:val="008A20EA"/>
    <w:rsid w:val="008A320C"/>
    <w:rsid w:val="008A41CC"/>
    <w:rsid w:val="008A5F37"/>
    <w:rsid w:val="008A68D1"/>
    <w:rsid w:val="008A7F1B"/>
    <w:rsid w:val="008B076A"/>
    <w:rsid w:val="008B1A3F"/>
    <w:rsid w:val="008B3D3A"/>
    <w:rsid w:val="008B512C"/>
    <w:rsid w:val="008B6774"/>
    <w:rsid w:val="008D0291"/>
    <w:rsid w:val="008D1B0A"/>
    <w:rsid w:val="008D2056"/>
    <w:rsid w:val="008D5494"/>
    <w:rsid w:val="008E0994"/>
    <w:rsid w:val="008E25D9"/>
    <w:rsid w:val="008E6B51"/>
    <w:rsid w:val="008E6DB9"/>
    <w:rsid w:val="008E75DA"/>
    <w:rsid w:val="008F3057"/>
    <w:rsid w:val="008F4531"/>
    <w:rsid w:val="008F5F3B"/>
    <w:rsid w:val="008F6BE4"/>
    <w:rsid w:val="008F6DA8"/>
    <w:rsid w:val="008F7077"/>
    <w:rsid w:val="00901DD6"/>
    <w:rsid w:val="0090227F"/>
    <w:rsid w:val="00903416"/>
    <w:rsid w:val="00904A15"/>
    <w:rsid w:val="009131BB"/>
    <w:rsid w:val="009136CB"/>
    <w:rsid w:val="00914A4E"/>
    <w:rsid w:val="0091600B"/>
    <w:rsid w:val="00917AA4"/>
    <w:rsid w:val="00923EF6"/>
    <w:rsid w:val="00927226"/>
    <w:rsid w:val="00927EC1"/>
    <w:rsid w:val="00927F48"/>
    <w:rsid w:val="009320C1"/>
    <w:rsid w:val="00932CCD"/>
    <w:rsid w:val="0093628A"/>
    <w:rsid w:val="009378DD"/>
    <w:rsid w:val="009410B4"/>
    <w:rsid w:val="00944461"/>
    <w:rsid w:val="009466DB"/>
    <w:rsid w:val="009505A3"/>
    <w:rsid w:val="009512FA"/>
    <w:rsid w:val="00954118"/>
    <w:rsid w:val="009551BF"/>
    <w:rsid w:val="00955385"/>
    <w:rsid w:val="00955B67"/>
    <w:rsid w:val="0095646C"/>
    <w:rsid w:val="009605CE"/>
    <w:rsid w:val="00960714"/>
    <w:rsid w:val="009670A6"/>
    <w:rsid w:val="0096787D"/>
    <w:rsid w:val="00974BC7"/>
    <w:rsid w:val="00974CDC"/>
    <w:rsid w:val="0097503B"/>
    <w:rsid w:val="00975A07"/>
    <w:rsid w:val="00976D57"/>
    <w:rsid w:val="0098369C"/>
    <w:rsid w:val="00986A6C"/>
    <w:rsid w:val="00987FD1"/>
    <w:rsid w:val="00992E11"/>
    <w:rsid w:val="0099340C"/>
    <w:rsid w:val="009934C7"/>
    <w:rsid w:val="00995FB5"/>
    <w:rsid w:val="00997509"/>
    <w:rsid w:val="009977A1"/>
    <w:rsid w:val="009A1204"/>
    <w:rsid w:val="009A22CB"/>
    <w:rsid w:val="009A4197"/>
    <w:rsid w:val="009A718D"/>
    <w:rsid w:val="009A7240"/>
    <w:rsid w:val="009A75D1"/>
    <w:rsid w:val="009B0502"/>
    <w:rsid w:val="009B3A36"/>
    <w:rsid w:val="009B591D"/>
    <w:rsid w:val="009B5F8A"/>
    <w:rsid w:val="009C119F"/>
    <w:rsid w:val="009C355A"/>
    <w:rsid w:val="009C463B"/>
    <w:rsid w:val="009C532A"/>
    <w:rsid w:val="009C64E8"/>
    <w:rsid w:val="009C6677"/>
    <w:rsid w:val="009C6907"/>
    <w:rsid w:val="009C6E1C"/>
    <w:rsid w:val="009C78C6"/>
    <w:rsid w:val="009D08CE"/>
    <w:rsid w:val="009D3F66"/>
    <w:rsid w:val="009D5BC5"/>
    <w:rsid w:val="009D6C57"/>
    <w:rsid w:val="009D71A4"/>
    <w:rsid w:val="009E0C41"/>
    <w:rsid w:val="009E12C9"/>
    <w:rsid w:val="009E5E9F"/>
    <w:rsid w:val="009E63C8"/>
    <w:rsid w:val="009E7210"/>
    <w:rsid w:val="009F228A"/>
    <w:rsid w:val="009F2F7C"/>
    <w:rsid w:val="009F3E65"/>
    <w:rsid w:val="009F7680"/>
    <w:rsid w:val="009F7923"/>
    <w:rsid w:val="00A000B6"/>
    <w:rsid w:val="00A00C37"/>
    <w:rsid w:val="00A1298C"/>
    <w:rsid w:val="00A14711"/>
    <w:rsid w:val="00A15502"/>
    <w:rsid w:val="00A201E8"/>
    <w:rsid w:val="00A24089"/>
    <w:rsid w:val="00A2436A"/>
    <w:rsid w:val="00A26F82"/>
    <w:rsid w:val="00A277EC"/>
    <w:rsid w:val="00A36429"/>
    <w:rsid w:val="00A37B9E"/>
    <w:rsid w:val="00A42193"/>
    <w:rsid w:val="00A472DA"/>
    <w:rsid w:val="00A508AE"/>
    <w:rsid w:val="00A51E03"/>
    <w:rsid w:val="00A52302"/>
    <w:rsid w:val="00A55280"/>
    <w:rsid w:val="00A556CD"/>
    <w:rsid w:val="00A55768"/>
    <w:rsid w:val="00A56AB5"/>
    <w:rsid w:val="00A56E32"/>
    <w:rsid w:val="00A57FFB"/>
    <w:rsid w:val="00A618DE"/>
    <w:rsid w:val="00A618E8"/>
    <w:rsid w:val="00A6319F"/>
    <w:rsid w:val="00A63754"/>
    <w:rsid w:val="00A638B4"/>
    <w:rsid w:val="00A63CC5"/>
    <w:rsid w:val="00A645DC"/>
    <w:rsid w:val="00A737E3"/>
    <w:rsid w:val="00A73AA4"/>
    <w:rsid w:val="00A7504B"/>
    <w:rsid w:val="00A755C1"/>
    <w:rsid w:val="00A757B9"/>
    <w:rsid w:val="00A81462"/>
    <w:rsid w:val="00A83E62"/>
    <w:rsid w:val="00A840D4"/>
    <w:rsid w:val="00A859BD"/>
    <w:rsid w:val="00A85C3A"/>
    <w:rsid w:val="00A90060"/>
    <w:rsid w:val="00A90C4F"/>
    <w:rsid w:val="00A935EC"/>
    <w:rsid w:val="00A93786"/>
    <w:rsid w:val="00A94A7E"/>
    <w:rsid w:val="00A95C38"/>
    <w:rsid w:val="00A97425"/>
    <w:rsid w:val="00AA0CB9"/>
    <w:rsid w:val="00AA73E9"/>
    <w:rsid w:val="00AA7E35"/>
    <w:rsid w:val="00AB154D"/>
    <w:rsid w:val="00AB1FD7"/>
    <w:rsid w:val="00AB420E"/>
    <w:rsid w:val="00AB5C9C"/>
    <w:rsid w:val="00AB6986"/>
    <w:rsid w:val="00AB7F2B"/>
    <w:rsid w:val="00AC49D5"/>
    <w:rsid w:val="00AC6234"/>
    <w:rsid w:val="00AD07B4"/>
    <w:rsid w:val="00AD238E"/>
    <w:rsid w:val="00AD530B"/>
    <w:rsid w:val="00AD6A3C"/>
    <w:rsid w:val="00AE368A"/>
    <w:rsid w:val="00AE3FAA"/>
    <w:rsid w:val="00AE5E8D"/>
    <w:rsid w:val="00AF00EA"/>
    <w:rsid w:val="00AF0491"/>
    <w:rsid w:val="00AF30CF"/>
    <w:rsid w:val="00AF3188"/>
    <w:rsid w:val="00AF3DF9"/>
    <w:rsid w:val="00AF5E6B"/>
    <w:rsid w:val="00B00A93"/>
    <w:rsid w:val="00B041F0"/>
    <w:rsid w:val="00B04469"/>
    <w:rsid w:val="00B06D65"/>
    <w:rsid w:val="00B07598"/>
    <w:rsid w:val="00B11A11"/>
    <w:rsid w:val="00B21F3B"/>
    <w:rsid w:val="00B2279E"/>
    <w:rsid w:val="00B24555"/>
    <w:rsid w:val="00B26505"/>
    <w:rsid w:val="00B26DFB"/>
    <w:rsid w:val="00B27175"/>
    <w:rsid w:val="00B30B12"/>
    <w:rsid w:val="00B334EE"/>
    <w:rsid w:val="00B335EC"/>
    <w:rsid w:val="00B35478"/>
    <w:rsid w:val="00B4298D"/>
    <w:rsid w:val="00B42B10"/>
    <w:rsid w:val="00B42DBC"/>
    <w:rsid w:val="00B44144"/>
    <w:rsid w:val="00B460A9"/>
    <w:rsid w:val="00B46569"/>
    <w:rsid w:val="00B47357"/>
    <w:rsid w:val="00B51EC2"/>
    <w:rsid w:val="00B540D7"/>
    <w:rsid w:val="00B56495"/>
    <w:rsid w:val="00B57224"/>
    <w:rsid w:val="00B57818"/>
    <w:rsid w:val="00B61095"/>
    <w:rsid w:val="00B63580"/>
    <w:rsid w:val="00B64BAC"/>
    <w:rsid w:val="00B67C38"/>
    <w:rsid w:val="00B70642"/>
    <w:rsid w:val="00B70BD7"/>
    <w:rsid w:val="00B7320E"/>
    <w:rsid w:val="00B7419C"/>
    <w:rsid w:val="00B74606"/>
    <w:rsid w:val="00B81A3D"/>
    <w:rsid w:val="00B82026"/>
    <w:rsid w:val="00B826D0"/>
    <w:rsid w:val="00B849C3"/>
    <w:rsid w:val="00B8705F"/>
    <w:rsid w:val="00B87A25"/>
    <w:rsid w:val="00B93955"/>
    <w:rsid w:val="00B97E2D"/>
    <w:rsid w:val="00BA1233"/>
    <w:rsid w:val="00BA497B"/>
    <w:rsid w:val="00BB49C5"/>
    <w:rsid w:val="00BB5A89"/>
    <w:rsid w:val="00BC16DB"/>
    <w:rsid w:val="00BC190D"/>
    <w:rsid w:val="00BC20B5"/>
    <w:rsid w:val="00BC21B9"/>
    <w:rsid w:val="00BC35AB"/>
    <w:rsid w:val="00BC50C9"/>
    <w:rsid w:val="00BC5BDE"/>
    <w:rsid w:val="00BC6896"/>
    <w:rsid w:val="00BD13ED"/>
    <w:rsid w:val="00BD1DE6"/>
    <w:rsid w:val="00BD7CBC"/>
    <w:rsid w:val="00BE19EF"/>
    <w:rsid w:val="00BE444D"/>
    <w:rsid w:val="00BE627C"/>
    <w:rsid w:val="00BF086D"/>
    <w:rsid w:val="00BF4A5E"/>
    <w:rsid w:val="00BF5324"/>
    <w:rsid w:val="00BF6FC7"/>
    <w:rsid w:val="00BF7844"/>
    <w:rsid w:val="00C0147A"/>
    <w:rsid w:val="00C01FA4"/>
    <w:rsid w:val="00C0352E"/>
    <w:rsid w:val="00C039C0"/>
    <w:rsid w:val="00C0418E"/>
    <w:rsid w:val="00C0668D"/>
    <w:rsid w:val="00C07D9B"/>
    <w:rsid w:val="00C1152F"/>
    <w:rsid w:val="00C11F22"/>
    <w:rsid w:val="00C15127"/>
    <w:rsid w:val="00C23084"/>
    <w:rsid w:val="00C245E2"/>
    <w:rsid w:val="00C251C4"/>
    <w:rsid w:val="00C33658"/>
    <w:rsid w:val="00C34214"/>
    <w:rsid w:val="00C345FA"/>
    <w:rsid w:val="00C34DA3"/>
    <w:rsid w:val="00C35B36"/>
    <w:rsid w:val="00C35B52"/>
    <w:rsid w:val="00C36A04"/>
    <w:rsid w:val="00C36AA7"/>
    <w:rsid w:val="00C401F0"/>
    <w:rsid w:val="00C41121"/>
    <w:rsid w:val="00C4285D"/>
    <w:rsid w:val="00C43AE5"/>
    <w:rsid w:val="00C43DC6"/>
    <w:rsid w:val="00C45EA1"/>
    <w:rsid w:val="00C4622D"/>
    <w:rsid w:val="00C469B8"/>
    <w:rsid w:val="00C519D0"/>
    <w:rsid w:val="00C51BA1"/>
    <w:rsid w:val="00C52781"/>
    <w:rsid w:val="00C52A11"/>
    <w:rsid w:val="00C53233"/>
    <w:rsid w:val="00C544DF"/>
    <w:rsid w:val="00C55F3F"/>
    <w:rsid w:val="00C56492"/>
    <w:rsid w:val="00C567FE"/>
    <w:rsid w:val="00C65529"/>
    <w:rsid w:val="00C660AA"/>
    <w:rsid w:val="00C66D9D"/>
    <w:rsid w:val="00C67B13"/>
    <w:rsid w:val="00C7337C"/>
    <w:rsid w:val="00C7509E"/>
    <w:rsid w:val="00C800B0"/>
    <w:rsid w:val="00C818B6"/>
    <w:rsid w:val="00C8350C"/>
    <w:rsid w:val="00C8477E"/>
    <w:rsid w:val="00C8506E"/>
    <w:rsid w:val="00C86C1B"/>
    <w:rsid w:val="00C87ACD"/>
    <w:rsid w:val="00C90EC0"/>
    <w:rsid w:val="00C934A5"/>
    <w:rsid w:val="00C968C2"/>
    <w:rsid w:val="00C9696E"/>
    <w:rsid w:val="00C96E3A"/>
    <w:rsid w:val="00C97F4A"/>
    <w:rsid w:val="00C97F8B"/>
    <w:rsid w:val="00CA0277"/>
    <w:rsid w:val="00CA2FAF"/>
    <w:rsid w:val="00CA41CC"/>
    <w:rsid w:val="00CA51F4"/>
    <w:rsid w:val="00CA7A03"/>
    <w:rsid w:val="00CB25B7"/>
    <w:rsid w:val="00CB4881"/>
    <w:rsid w:val="00CB51B9"/>
    <w:rsid w:val="00CC1EEE"/>
    <w:rsid w:val="00CC4535"/>
    <w:rsid w:val="00CC713E"/>
    <w:rsid w:val="00CC7A3D"/>
    <w:rsid w:val="00CC7C09"/>
    <w:rsid w:val="00CC7C2D"/>
    <w:rsid w:val="00CD0206"/>
    <w:rsid w:val="00CD1B7A"/>
    <w:rsid w:val="00CD24C3"/>
    <w:rsid w:val="00CD437C"/>
    <w:rsid w:val="00CD522E"/>
    <w:rsid w:val="00CD52E0"/>
    <w:rsid w:val="00CD59BF"/>
    <w:rsid w:val="00CD5C87"/>
    <w:rsid w:val="00CD613B"/>
    <w:rsid w:val="00CD65E2"/>
    <w:rsid w:val="00CD77C0"/>
    <w:rsid w:val="00CE23D9"/>
    <w:rsid w:val="00CE7AA4"/>
    <w:rsid w:val="00CF4BF1"/>
    <w:rsid w:val="00CF5939"/>
    <w:rsid w:val="00CF6379"/>
    <w:rsid w:val="00D03EF1"/>
    <w:rsid w:val="00D05555"/>
    <w:rsid w:val="00D068D1"/>
    <w:rsid w:val="00D0723E"/>
    <w:rsid w:val="00D10630"/>
    <w:rsid w:val="00D1291C"/>
    <w:rsid w:val="00D140E1"/>
    <w:rsid w:val="00D14D7E"/>
    <w:rsid w:val="00D21B0C"/>
    <w:rsid w:val="00D230D0"/>
    <w:rsid w:val="00D27285"/>
    <w:rsid w:val="00D27FC6"/>
    <w:rsid w:val="00D35636"/>
    <w:rsid w:val="00D40D73"/>
    <w:rsid w:val="00D50DE5"/>
    <w:rsid w:val="00D53182"/>
    <w:rsid w:val="00D53860"/>
    <w:rsid w:val="00D53F69"/>
    <w:rsid w:val="00D5461A"/>
    <w:rsid w:val="00D568E2"/>
    <w:rsid w:val="00D57F62"/>
    <w:rsid w:val="00D606C1"/>
    <w:rsid w:val="00D638BA"/>
    <w:rsid w:val="00D64483"/>
    <w:rsid w:val="00D64C50"/>
    <w:rsid w:val="00D656CF"/>
    <w:rsid w:val="00D66463"/>
    <w:rsid w:val="00D664FB"/>
    <w:rsid w:val="00D7006E"/>
    <w:rsid w:val="00D706C8"/>
    <w:rsid w:val="00D71E55"/>
    <w:rsid w:val="00D74CC5"/>
    <w:rsid w:val="00D74D0E"/>
    <w:rsid w:val="00D7517F"/>
    <w:rsid w:val="00D77D84"/>
    <w:rsid w:val="00D80399"/>
    <w:rsid w:val="00D8140C"/>
    <w:rsid w:val="00D81ECF"/>
    <w:rsid w:val="00D8352D"/>
    <w:rsid w:val="00D83D07"/>
    <w:rsid w:val="00D9417D"/>
    <w:rsid w:val="00D96D27"/>
    <w:rsid w:val="00DA0836"/>
    <w:rsid w:val="00DA0A3F"/>
    <w:rsid w:val="00DA1784"/>
    <w:rsid w:val="00DA2B1C"/>
    <w:rsid w:val="00DA2E5C"/>
    <w:rsid w:val="00DA3EDD"/>
    <w:rsid w:val="00DA50C1"/>
    <w:rsid w:val="00DA6BF3"/>
    <w:rsid w:val="00DB28B5"/>
    <w:rsid w:val="00DB2F81"/>
    <w:rsid w:val="00DB3A1A"/>
    <w:rsid w:val="00DB4774"/>
    <w:rsid w:val="00DB739D"/>
    <w:rsid w:val="00DC19B9"/>
    <w:rsid w:val="00DC3C93"/>
    <w:rsid w:val="00DD0402"/>
    <w:rsid w:val="00DD302A"/>
    <w:rsid w:val="00DD34F3"/>
    <w:rsid w:val="00DD3AD1"/>
    <w:rsid w:val="00DD4C92"/>
    <w:rsid w:val="00DD594B"/>
    <w:rsid w:val="00DE100A"/>
    <w:rsid w:val="00DE220D"/>
    <w:rsid w:val="00DE43F4"/>
    <w:rsid w:val="00DE4BCF"/>
    <w:rsid w:val="00DE5458"/>
    <w:rsid w:val="00DE5C7B"/>
    <w:rsid w:val="00DE6231"/>
    <w:rsid w:val="00DE7138"/>
    <w:rsid w:val="00DE7817"/>
    <w:rsid w:val="00DF2A26"/>
    <w:rsid w:val="00DF2D0C"/>
    <w:rsid w:val="00DF341B"/>
    <w:rsid w:val="00DF6E04"/>
    <w:rsid w:val="00E002D5"/>
    <w:rsid w:val="00E00BD4"/>
    <w:rsid w:val="00E0775B"/>
    <w:rsid w:val="00E13564"/>
    <w:rsid w:val="00E135D4"/>
    <w:rsid w:val="00E14AAE"/>
    <w:rsid w:val="00E15145"/>
    <w:rsid w:val="00E16312"/>
    <w:rsid w:val="00E22348"/>
    <w:rsid w:val="00E237BB"/>
    <w:rsid w:val="00E267C4"/>
    <w:rsid w:val="00E37283"/>
    <w:rsid w:val="00E37ACF"/>
    <w:rsid w:val="00E41626"/>
    <w:rsid w:val="00E4326C"/>
    <w:rsid w:val="00E43CE1"/>
    <w:rsid w:val="00E44B0E"/>
    <w:rsid w:val="00E44BBE"/>
    <w:rsid w:val="00E55D13"/>
    <w:rsid w:val="00E565F2"/>
    <w:rsid w:val="00E56CB3"/>
    <w:rsid w:val="00E60779"/>
    <w:rsid w:val="00E61913"/>
    <w:rsid w:val="00E64CB1"/>
    <w:rsid w:val="00E650B7"/>
    <w:rsid w:val="00E653DF"/>
    <w:rsid w:val="00E65B49"/>
    <w:rsid w:val="00E66EEE"/>
    <w:rsid w:val="00E707A2"/>
    <w:rsid w:val="00E70E58"/>
    <w:rsid w:val="00E7364E"/>
    <w:rsid w:val="00E748D6"/>
    <w:rsid w:val="00E761B0"/>
    <w:rsid w:val="00E80400"/>
    <w:rsid w:val="00E83DBC"/>
    <w:rsid w:val="00E870DE"/>
    <w:rsid w:val="00E87359"/>
    <w:rsid w:val="00E917D0"/>
    <w:rsid w:val="00E920A0"/>
    <w:rsid w:val="00E921E5"/>
    <w:rsid w:val="00E92611"/>
    <w:rsid w:val="00E940D7"/>
    <w:rsid w:val="00E941AE"/>
    <w:rsid w:val="00E942C8"/>
    <w:rsid w:val="00E96CC4"/>
    <w:rsid w:val="00E97637"/>
    <w:rsid w:val="00EA2498"/>
    <w:rsid w:val="00EA271A"/>
    <w:rsid w:val="00EA6B93"/>
    <w:rsid w:val="00EB1282"/>
    <w:rsid w:val="00EB6478"/>
    <w:rsid w:val="00EB680C"/>
    <w:rsid w:val="00EB68F2"/>
    <w:rsid w:val="00EB6B15"/>
    <w:rsid w:val="00EC7960"/>
    <w:rsid w:val="00ED18D6"/>
    <w:rsid w:val="00ED367D"/>
    <w:rsid w:val="00ED3FA7"/>
    <w:rsid w:val="00ED45A4"/>
    <w:rsid w:val="00ED77E2"/>
    <w:rsid w:val="00EE417D"/>
    <w:rsid w:val="00EF1A9F"/>
    <w:rsid w:val="00EF1D67"/>
    <w:rsid w:val="00EF2E7F"/>
    <w:rsid w:val="00EF668A"/>
    <w:rsid w:val="00EF7052"/>
    <w:rsid w:val="00F03B0B"/>
    <w:rsid w:val="00F06BD0"/>
    <w:rsid w:val="00F07F45"/>
    <w:rsid w:val="00F12148"/>
    <w:rsid w:val="00F13BF3"/>
    <w:rsid w:val="00F144B7"/>
    <w:rsid w:val="00F25950"/>
    <w:rsid w:val="00F25A20"/>
    <w:rsid w:val="00F31895"/>
    <w:rsid w:val="00F34482"/>
    <w:rsid w:val="00F34596"/>
    <w:rsid w:val="00F433A5"/>
    <w:rsid w:val="00F4423D"/>
    <w:rsid w:val="00F4679B"/>
    <w:rsid w:val="00F46A8A"/>
    <w:rsid w:val="00F51402"/>
    <w:rsid w:val="00F516FA"/>
    <w:rsid w:val="00F546EB"/>
    <w:rsid w:val="00F547E1"/>
    <w:rsid w:val="00F5796D"/>
    <w:rsid w:val="00F57D41"/>
    <w:rsid w:val="00F623B7"/>
    <w:rsid w:val="00F67D2D"/>
    <w:rsid w:val="00F73A7C"/>
    <w:rsid w:val="00F75EE2"/>
    <w:rsid w:val="00F819FA"/>
    <w:rsid w:val="00F848FB"/>
    <w:rsid w:val="00F8655D"/>
    <w:rsid w:val="00F87109"/>
    <w:rsid w:val="00F8725E"/>
    <w:rsid w:val="00F87F31"/>
    <w:rsid w:val="00F93D74"/>
    <w:rsid w:val="00F96571"/>
    <w:rsid w:val="00FA1C46"/>
    <w:rsid w:val="00FA1CF3"/>
    <w:rsid w:val="00FA29AC"/>
    <w:rsid w:val="00FA5727"/>
    <w:rsid w:val="00FA5EFC"/>
    <w:rsid w:val="00FA614C"/>
    <w:rsid w:val="00FB2F28"/>
    <w:rsid w:val="00FB5E24"/>
    <w:rsid w:val="00FC2C45"/>
    <w:rsid w:val="00FC3804"/>
    <w:rsid w:val="00FD008C"/>
    <w:rsid w:val="00FD012D"/>
    <w:rsid w:val="00FD1A59"/>
    <w:rsid w:val="00FD321D"/>
    <w:rsid w:val="00FD4C14"/>
    <w:rsid w:val="00FD6617"/>
    <w:rsid w:val="00FD6AE9"/>
    <w:rsid w:val="00FD79BB"/>
    <w:rsid w:val="00FE12B3"/>
    <w:rsid w:val="00FE649B"/>
    <w:rsid w:val="00FE66F3"/>
    <w:rsid w:val="00FE7375"/>
    <w:rsid w:val="00FE7C58"/>
    <w:rsid w:val="00FF0CA1"/>
    <w:rsid w:val="00FF18FA"/>
    <w:rsid w:val="00FF3473"/>
    <w:rsid w:val="00FF3D6D"/>
    <w:rsid w:val="00FF3E72"/>
    <w:rsid w:val="00FF3E9D"/>
    <w:rsid w:val="00FF6F3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3EB1CDA"/>
  <w15:chartTrackingRefBased/>
  <w15:docId w15:val="{83579E25-B804-364D-9EFE-C9CEB857C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Title" w:qFormat="1"/>
    <w:lsdException w:name="Body Text" w:uiPriority="1"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annotation subjec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E730B"/>
    <w:pPr>
      <w:kinsoku w:val="0"/>
      <w:spacing w:after="120" w:line="360" w:lineRule="auto"/>
      <w:ind w:firstLine="284"/>
      <w:jc w:val="both"/>
    </w:pPr>
    <w:rPr>
      <w:rFonts w:ascii="Garamond" w:hAnsi="Garamond" w:cs="Calibri"/>
      <w:w w:val="105"/>
      <w:sz w:val="22"/>
      <w:szCs w:val="24"/>
    </w:rPr>
  </w:style>
  <w:style w:type="paragraph" w:styleId="Titre1">
    <w:name w:val="heading 1"/>
    <w:aliases w:val="Titre Principal"/>
    <w:basedOn w:val="Normal"/>
    <w:next w:val="Normal"/>
    <w:link w:val="Titre1Car"/>
    <w:qFormat/>
    <w:rsid w:val="00667296"/>
    <w:pPr>
      <w:keepNext/>
      <w:spacing w:before="360" w:after="240"/>
      <w:ind w:firstLine="0"/>
      <w:jc w:val="center"/>
      <w:outlineLvl w:val="0"/>
    </w:pPr>
    <w:rPr>
      <w:rFonts w:cs="DINPro-Black"/>
      <w:bCs/>
      <w:caps/>
      <w:spacing w:val="-6"/>
      <w:kern w:val="32"/>
      <w:sz w:val="36"/>
      <w:szCs w:val="36"/>
    </w:rPr>
  </w:style>
  <w:style w:type="paragraph" w:styleId="Titre2">
    <w:name w:val="heading 2"/>
    <w:basedOn w:val="Normal"/>
    <w:next w:val="Normal"/>
    <w:link w:val="Titre2Car"/>
    <w:qFormat/>
    <w:rsid w:val="00667296"/>
    <w:pPr>
      <w:keepNext/>
      <w:tabs>
        <w:tab w:val="right" w:pos="567"/>
      </w:tabs>
      <w:spacing w:before="240" w:after="240"/>
      <w:ind w:firstLine="0"/>
      <w:jc w:val="center"/>
      <w:outlineLvl w:val="1"/>
    </w:pPr>
    <w:rPr>
      <w:rFonts w:cs="DINPro-Bold"/>
      <w:bCs/>
      <w:caps/>
      <w:spacing w:val="-4"/>
      <w:kern w:val="24"/>
      <w:sz w:val="28"/>
      <w:szCs w:val="28"/>
    </w:rPr>
  </w:style>
  <w:style w:type="paragraph" w:styleId="Titre3">
    <w:name w:val="heading 3"/>
    <w:basedOn w:val="Normal"/>
    <w:next w:val="Normal"/>
    <w:link w:val="Titre3Car"/>
    <w:unhideWhenUsed/>
    <w:qFormat/>
    <w:rsid w:val="003E1466"/>
    <w:pPr>
      <w:keepNext/>
      <w:keepLines/>
      <w:spacing w:before="40" w:after="0"/>
      <w:ind w:firstLine="0"/>
      <w:jc w:val="center"/>
      <w:outlineLvl w:val="2"/>
    </w:pPr>
    <w:rPr>
      <w:rFonts w:eastAsiaTheme="majorEastAsia" w:cs="DINPro-Medium"/>
      <w:smallCaps/>
      <w:color w:val="171717" w:themeColor="background2" w:themeShade="1A"/>
      <w:spacing w:val="6"/>
    </w:rPr>
  </w:style>
  <w:style w:type="paragraph" w:styleId="Titre4">
    <w:name w:val="heading 4"/>
    <w:basedOn w:val="Normal"/>
    <w:next w:val="Normal"/>
    <w:link w:val="Titre4Car"/>
    <w:semiHidden/>
    <w:unhideWhenUsed/>
    <w:qFormat/>
    <w:rsid w:val="0078528C"/>
    <w:pPr>
      <w:keepNext/>
      <w:keepLines/>
      <w:numPr>
        <w:ilvl w:val="3"/>
        <w:numId w:val="52"/>
      </w:numPr>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semiHidden/>
    <w:unhideWhenUsed/>
    <w:qFormat/>
    <w:rsid w:val="00C1152F"/>
    <w:pPr>
      <w:keepNext/>
      <w:keepLines/>
      <w:numPr>
        <w:ilvl w:val="4"/>
        <w:numId w:val="52"/>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semiHidden/>
    <w:unhideWhenUsed/>
    <w:qFormat/>
    <w:rsid w:val="0078528C"/>
    <w:pPr>
      <w:keepNext/>
      <w:keepLines/>
      <w:numPr>
        <w:ilvl w:val="5"/>
        <w:numId w:val="52"/>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semiHidden/>
    <w:unhideWhenUsed/>
    <w:qFormat/>
    <w:rsid w:val="0078528C"/>
    <w:pPr>
      <w:keepNext/>
      <w:keepLines/>
      <w:numPr>
        <w:ilvl w:val="6"/>
        <w:numId w:val="52"/>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semiHidden/>
    <w:unhideWhenUsed/>
    <w:qFormat/>
    <w:rsid w:val="0078528C"/>
    <w:pPr>
      <w:keepNext/>
      <w:keepLines/>
      <w:numPr>
        <w:ilvl w:val="7"/>
        <w:numId w:val="52"/>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semiHidden/>
    <w:unhideWhenUsed/>
    <w:qFormat/>
    <w:rsid w:val="0078528C"/>
    <w:pPr>
      <w:keepNext/>
      <w:keepLines/>
      <w:numPr>
        <w:ilvl w:val="8"/>
        <w:numId w:val="5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yleDialoguePasseurs">
    <w:name w:val="Style Dialogue Passeurs"/>
    <w:basedOn w:val="Normal"/>
    <w:autoRedefine/>
    <w:pPr>
      <w:tabs>
        <w:tab w:val="left" w:pos="1843"/>
        <w:tab w:val="left" w:pos="2268"/>
        <w:tab w:val="left" w:pos="9072"/>
      </w:tabs>
      <w:ind w:right="-143"/>
    </w:pPr>
    <w:rPr>
      <w:b/>
      <w:sz w:val="28"/>
      <w:szCs w:val="28"/>
    </w:rPr>
  </w:style>
  <w:style w:type="paragraph" w:customStyle="1" w:styleId="Actiondbut">
    <w:name w:val="Action début"/>
    <w:basedOn w:val="Normal"/>
    <w:autoRedefine/>
    <w:pPr>
      <w:tabs>
        <w:tab w:val="left" w:pos="2268"/>
        <w:tab w:val="left" w:pos="4395"/>
        <w:tab w:val="left" w:pos="6804"/>
        <w:tab w:val="left" w:pos="9072"/>
      </w:tabs>
      <w:ind w:left="397" w:right="-142"/>
    </w:pPr>
    <w:rPr>
      <w:rFonts w:cs="Arial"/>
      <w:i/>
    </w:rPr>
  </w:style>
  <w:style w:type="paragraph" w:styleId="En-tte">
    <w:name w:val="header"/>
    <w:basedOn w:val="Normal"/>
    <w:link w:val="En-tteCar"/>
    <w:uiPriority w:val="99"/>
    <w:pPr>
      <w:tabs>
        <w:tab w:val="center" w:pos="4536"/>
        <w:tab w:val="right" w:pos="9072"/>
      </w:tabs>
    </w:pPr>
  </w:style>
  <w:style w:type="paragraph" w:styleId="Pieddepage">
    <w:name w:val="footer"/>
    <w:basedOn w:val="Normal"/>
    <w:link w:val="PieddepageCar"/>
    <w:uiPriority w:val="99"/>
    <w:pPr>
      <w:tabs>
        <w:tab w:val="center" w:pos="4536"/>
        <w:tab w:val="right" w:pos="9072"/>
      </w:tabs>
    </w:pPr>
  </w:style>
  <w:style w:type="character" w:styleId="Numrodepage">
    <w:name w:val="page number"/>
    <w:basedOn w:val="Policepardfaut"/>
  </w:style>
  <w:style w:type="paragraph" w:customStyle="1" w:styleId="Paragraphedeliste1">
    <w:name w:val="Paragraphe de liste1"/>
    <w:basedOn w:val="Normal"/>
    <w:rsid w:val="00E267C4"/>
    <w:pPr>
      <w:kinsoku/>
      <w:ind w:left="720"/>
      <w:contextualSpacing/>
    </w:pPr>
    <w:rPr>
      <w:rFonts w:ascii="Cambria" w:eastAsia="MS ??" w:hAnsi="Cambria"/>
    </w:rPr>
  </w:style>
  <w:style w:type="paragraph" w:styleId="TM1">
    <w:name w:val="toc 1"/>
    <w:basedOn w:val="Normal"/>
    <w:next w:val="Normal"/>
    <w:autoRedefine/>
    <w:uiPriority w:val="39"/>
    <w:rsid w:val="00134912"/>
    <w:pPr>
      <w:tabs>
        <w:tab w:val="right" w:leader="dot" w:pos="8505"/>
      </w:tabs>
      <w:spacing w:after="80"/>
    </w:pPr>
    <w:rPr>
      <w:rFonts w:ascii="DINPro-Bold" w:hAnsi="DINPro-Bold"/>
      <w:b/>
      <w:bCs/>
      <w:noProof/>
      <w:w w:val="100"/>
    </w:rPr>
  </w:style>
  <w:style w:type="paragraph" w:styleId="TM2">
    <w:name w:val="toc 2"/>
    <w:basedOn w:val="TM1"/>
    <w:next w:val="Normal"/>
    <w:autoRedefine/>
    <w:uiPriority w:val="39"/>
    <w:rsid w:val="00F433A5"/>
    <w:pPr>
      <w:ind w:left="284" w:right="1161"/>
    </w:pPr>
    <w:rPr>
      <w:rFonts w:ascii="DINPro-Medium" w:hAnsi="DINPro-Medium"/>
      <w:b w:val="0"/>
      <w:kern w:val="24"/>
    </w:rPr>
  </w:style>
  <w:style w:type="character" w:styleId="Lienhypertexte">
    <w:name w:val="Hyperlink"/>
    <w:uiPriority w:val="99"/>
    <w:rsid w:val="00D27FC6"/>
    <w:rPr>
      <w:color w:val="0000FF"/>
      <w:u w:val="single"/>
    </w:rPr>
  </w:style>
  <w:style w:type="paragraph" w:customStyle="1" w:styleId="DialogueSuite">
    <w:name w:val="Dialogue Suite"/>
    <w:basedOn w:val="Normal"/>
    <w:rsid w:val="00085FED"/>
    <w:pPr>
      <w:kinsoku/>
    </w:pPr>
  </w:style>
  <w:style w:type="paragraph" w:customStyle="1" w:styleId="Dialoguedbut">
    <w:name w:val="Dialogue début"/>
    <w:basedOn w:val="Normal"/>
    <w:rsid w:val="00085FED"/>
    <w:pPr>
      <w:tabs>
        <w:tab w:val="left" w:pos="1276"/>
      </w:tabs>
      <w:kinsoku/>
      <w:spacing w:before="120"/>
    </w:pPr>
  </w:style>
  <w:style w:type="paragraph" w:customStyle="1" w:styleId="musique">
    <w:name w:val="musique"/>
    <w:basedOn w:val="Normal"/>
    <w:autoRedefine/>
    <w:rsid w:val="00DA2B1C"/>
    <w:pPr>
      <w:shd w:val="clear" w:color="auto" w:fill="CCFFCC"/>
      <w:tabs>
        <w:tab w:val="left" w:pos="9180"/>
      </w:tabs>
      <w:kinsoku/>
      <w:spacing w:before="240"/>
      <w:ind w:left="-539" w:right="-408" w:hanging="181"/>
    </w:pPr>
    <w:rPr>
      <w:b/>
      <w:bCs/>
      <w:i/>
      <w:iCs/>
      <w:noProof/>
      <w:color w:val="0000FF"/>
      <w:spacing w:val="3"/>
      <w:sz w:val="28"/>
      <w:szCs w:val="28"/>
    </w:rPr>
  </w:style>
  <w:style w:type="paragraph" w:styleId="NormalWeb">
    <w:name w:val="Normal (Web)"/>
    <w:basedOn w:val="Normal"/>
    <w:uiPriority w:val="99"/>
    <w:unhideWhenUsed/>
    <w:rsid w:val="008D1B0A"/>
    <w:pPr>
      <w:kinsoku/>
      <w:spacing w:before="100" w:beforeAutospacing="1" w:after="100" w:afterAutospacing="1"/>
    </w:pPr>
  </w:style>
  <w:style w:type="paragraph" w:customStyle="1" w:styleId="Corps">
    <w:name w:val="Corps"/>
    <w:rsid w:val="005B26A7"/>
    <w:pPr>
      <w:pBdr>
        <w:top w:val="nil"/>
        <w:left w:val="nil"/>
        <w:bottom w:val="nil"/>
        <w:right w:val="nil"/>
        <w:between w:val="nil"/>
        <w:bar w:val="nil"/>
      </w:pBdr>
    </w:pPr>
    <w:rPr>
      <w:rFonts w:ascii="Helvetica Neue" w:eastAsia="Arial Unicode MS" w:hAnsi="Helvetica Neue" w:cs="Arial Unicode MS"/>
      <w:color w:val="000000"/>
      <w:sz w:val="22"/>
      <w:szCs w:val="22"/>
      <w:bdr w:val="nil"/>
      <w14:textOutline w14:w="0" w14:cap="flat" w14:cmpd="sng" w14:algn="ctr">
        <w14:noFill/>
        <w14:prstDash w14:val="solid"/>
        <w14:bevel/>
      </w14:textOutline>
    </w:rPr>
  </w:style>
  <w:style w:type="character" w:customStyle="1" w:styleId="Aucun">
    <w:name w:val="Aucun"/>
    <w:rsid w:val="009D6C57"/>
  </w:style>
  <w:style w:type="paragraph" w:customStyle="1" w:styleId="CorpsA">
    <w:name w:val="Corps A"/>
    <w:rsid w:val="009D6C57"/>
    <w:pPr>
      <w:pBdr>
        <w:top w:val="nil"/>
        <w:left w:val="nil"/>
        <w:bottom w:val="nil"/>
        <w:right w:val="nil"/>
        <w:between w:val="nil"/>
        <w:bar w:val="nil"/>
      </w:pBdr>
    </w:pPr>
    <w:rPr>
      <w:rFonts w:ascii="Cambria" w:eastAsia="Cambria" w:hAnsi="Cambria" w:cs="Cambria"/>
      <w:color w:val="000000"/>
      <w:sz w:val="24"/>
      <w:szCs w:val="24"/>
      <w:u w:color="000000"/>
      <w:bdr w:val="nil"/>
      <w14:textOutline w14:w="12700" w14:cap="flat" w14:cmpd="sng" w14:algn="ctr">
        <w14:noFill/>
        <w14:prstDash w14:val="solid"/>
        <w14:miter w14:lim="400000"/>
      </w14:textOutline>
    </w:rPr>
  </w:style>
  <w:style w:type="paragraph" w:styleId="Paragraphedeliste">
    <w:name w:val="List Paragraph"/>
    <w:uiPriority w:val="1"/>
    <w:qFormat/>
    <w:rsid w:val="009D6C57"/>
    <w:pPr>
      <w:pBdr>
        <w:top w:val="nil"/>
        <w:left w:val="nil"/>
        <w:bottom w:val="nil"/>
        <w:right w:val="nil"/>
        <w:between w:val="nil"/>
        <w:bar w:val="nil"/>
      </w:pBdr>
      <w:ind w:left="720"/>
    </w:pPr>
    <w:rPr>
      <w:rFonts w:ascii="Cambria" w:eastAsia="Arial Unicode MS" w:hAnsi="Cambria" w:cs="Arial Unicode MS"/>
      <w:color w:val="000000"/>
      <w:sz w:val="24"/>
      <w:szCs w:val="24"/>
      <w:u w:color="000000"/>
      <w:bdr w:val="nil"/>
    </w:rPr>
  </w:style>
  <w:style w:type="numbering" w:customStyle="1" w:styleId="Style3import">
    <w:name w:val="Style 3 importé"/>
    <w:rsid w:val="009D6C57"/>
    <w:pPr>
      <w:numPr>
        <w:numId w:val="14"/>
      </w:numPr>
    </w:pPr>
  </w:style>
  <w:style w:type="character" w:styleId="Marquedecommentaire">
    <w:name w:val="annotation reference"/>
    <w:basedOn w:val="Policepardfaut"/>
    <w:uiPriority w:val="99"/>
    <w:unhideWhenUsed/>
    <w:rsid w:val="00F31895"/>
    <w:rPr>
      <w:sz w:val="16"/>
      <w:szCs w:val="16"/>
    </w:rPr>
  </w:style>
  <w:style w:type="paragraph" w:styleId="Commentaire">
    <w:name w:val="annotation text"/>
    <w:basedOn w:val="Normal"/>
    <w:link w:val="CommentaireCar"/>
    <w:uiPriority w:val="99"/>
    <w:unhideWhenUsed/>
    <w:rsid w:val="00F31895"/>
    <w:pPr>
      <w:pBdr>
        <w:top w:val="nil"/>
        <w:left w:val="nil"/>
        <w:bottom w:val="nil"/>
        <w:right w:val="nil"/>
        <w:between w:val="nil"/>
        <w:bar w:val="nil"/>
      </w:pBdr>
      <w:kinsoku/>
    </w:pPr>
    <w:rPr>
      <w:rFonts w:eastAsia="Arial Unicode MS"/>
      <w:sz w:val="20"/>
      <w:szCs w:val="20"/>
      <w:bdr w:val="nil"/>
      <w:lang w:val="en-US" w:eastAsia="en-US"/>
    </w:rPr>
  </w:style>
  <w:style w:type="character" w:customStyle="1" w:styleId="CommentaireCar">
    <w:name w:val="Commentaire Car"/>
    <w:basedOn w:val="Policepardfaut"/>
    <w:link w:val="Commentaire"/>
    <w:uiPriority w:val="99"/>
    <w:rsid w:val="00F31895"/>
    <w:rPr>
      <w:rFonts w:eastAsia="Arial Unicode MS"/>
      <w:bdr w:val="nil"/>
      <w:lang w:val="en-US" w:eastAsia="en-US"/>
    </w:rPr>
  </w:style>
  <w:style w:type="paragraph" w:styleId="Notedebasdepage">
    <w:name w:val="footnote text"/>
    <w:basedOn w:val="Normal"/>
    <w:link w:val="NotedebasdepageCar"/>
    <w:uiPriority w:val="99"/>
    <w:unhideWhenUsed/>
    <w:rsid w:val="00F31895"/>
    <w:pPr>
      <w:pBdr>
        <w:top w:val="nil"/>
        <w:left w:val="nil"/>
        <w:bottom w:val="nil"/>
        <w:right w:val="nil"/>
        <w:between w:val="nil"/>
        <w:bar w:val="nil"/>
      </w:pBdr>
      <w:kinsoku/>
    </w:pPr>
    <w:rPr>
      <w:rFonts w:eastAsia="Arial Unicode MS"/>
      <w:sz w:val="20"/>
      <w:szCs w:val="20"/>
      <w:bdr w:val="nil"/>
      <w:lang w:val="en-US" w:eastAsia="en-US"/>
    </w:rPr>
  </w:style>
  <w:style w:type="character" w:customStyle="1" w:styleId="NotedebasdepageCar">
    <w:name w:val="Note de bas de page Car"/>
    <w:basedOn w:val="Policepardfaut"/>
    <w:link w:val="Notedebasdepage"/>
    <w:uiPriority w:val="99"/>
    <w:rsid w:val="00F31895"/>
    <w:rPr>
      <w:rFonts w:eastAsia="Arial Unicode MS"/>
      <w:bdr w:val="nil"/>
      <w:lang w:val="en-US" w:eastAsia="en-US"/>
    </w:rPr>
  </w:style>
  <w:style w:type="character" w:styleId="Appelnotedebasdep">
    <w:name w:val="footnote reference"/>
    <w:basedOn w:val="Policepardfaut"/>
    <w:uiPriority w:val="99"/>
    <w:unhideWhenUsed/>
    <w:rsid w:val="00F31895"/>
    <w:rPr>
      <w:vertAlign w:val="superscript"/>
    </w:rPr>
  </w:style>
  <w:style w:type="paragraph" w:styleId="Textedebulles">
    <w:name w:val="Balloon Text"/>
    <w:basedOn w:val="Normal"/>
    <w:link w:val="TextedebullesCar"/>
    <w:unhideWhenUsed/>
    <w:rsid w:val="00F31895"/>
    <w:rPr>
      <w:rFonts w:ascii="Segoe UI" w:hAnsi="Segoe UI" w:cs="Segoe UI"/>
      <w:sz w:val="18"/>
      <w:szCs w:val="18"/>
    </w:rPr>
  </w:style>
  <w:style w:type="character" w:customStyle="1" w:styleId="TextedebullesCar">
    <w:name w:val="Texte de bulles Car"/>
    <w:basedOn w:val="Policepardfaut"/>
    <w:link w:val="Textedebulles"/>
    <w:rsid w:val="00F31895"/>
    <w:rPr>
      <w:rFonts w:ascii="Segoe UI" w:hAnsi="Segoe UI" w:cs="Segoe UI"/>
      <w:sz w:val="18"/>
      <w:szCs w:val="18"/>
    </w:rPr>
  </w:style>
  <w:style w:type="paragraph" w:styleId="Rvision">
    <w:name w:val="Revision"/>
    <w:hidden/>
    <w:uiPriority w:val="99"/>
    <w:semiHidden/>
    <w:rsid w:val="00F31895"/>
    <w:rPr>
      <w:sz w:val="24"/>
      <w:szCs w:val="24"/>
    </w:rPr>
  </w:style>
  <w:style w:type="paragraph" w:styleId="Titre">
    <w:name w:val="Title"/>
    <w:basedOn w:val="Titre1"/>
    <w:next w:val="Normal"/>
    <w:link w:val="TitreCar"/>
    <w:qFormat/>
    <w:rsid w:val="00C53233"/>
    <w:pPr>
      <w:contextualSpacing/>
      <w:outlineLvl w:val="9"/>
    </w:pPr>
    <w:rPr>
      <w:rFonts w:asciiTheme="majorHAnsi" w:eastAsiaTheme="majorEastAsia" w:hAnsiTheme="majorHAnsi" w:cs="Times New Roman (Titres CS)"/>
      <w:spacing w:val="10"/>
      <w:kern w:val="28"/>
      <w:sz w:val="56"/>
      <w:szCs w:val="56"/>
    </w:rPr>
  </w:style>
  <w:style w:type="character" w:customStyle="1" w:styleId="TitreCar">
    <w:name w:val="Titre Car"/>
    <w:basedOn w:val="Policepardfaut"/>
    <w:link w:val="Titre"/>
    <w:rsid w:val="00C53233"/>
    <w:rPr>
      <w:rFonts w:asciiTheme="majorHAnsi" w:eastAsiaTheme="majorEastAsia" w:hAnsiTheme="majorHAnsi" w:cs="Times New Roman (Titres CS)"/>
      <w:bCs/>
      <w:caps/>
      <w:spacing w:val="10"/>
      <w:w w:val="105"/>
      <w:kern w:val="28"/>
      <w:sz w:val="56"/>
      <w:szCs w:val="56"/>
    </w:rPr>
  </w:style>
  <w:style w:type="paragraph" w:customStyle="1" w:styleId="CHANTIEREST">
    <w:name w:val="CHANTIER_EST"/>
    <w:basedOn w:val="Normal"/>
    <w:next w:val="Normal"/>
    <w:autoRedefine/>
    <w:qFormat/>
    <w:rsid w:val="00231D0A"/>
    <w:pPr>
      <w:spacing w:before="60" w:after="60" w:line="240" w:lineRule="auto"/>
      <w:ind w:firstLine="0"/>
      <w:jc w:val="center"/>
    </w:pPr>
    <w:rPr>
      <w:b/>
      <w:bCs/>
      <w:smallCaps/>
      <w:spacing w:val="10"/>
      <w:sz w:val="24"/>
      <w:u w:val="single"/>
    </w:rPr>
  </w:style>
  <w:style w:type="character" w:customStyle="1" w:styleId="Titre3Car">
    <w:name w:val="Titre 3 Car"/>
    <w:basedOn w:val="Policepardfaut"/>
    <w:link w:val="Titre3"/>
    <w:rsid w:val="003E1466"/>
    <w:rPr>
      <w:rFonts w:ascii="Garamond" w:eastAsiaTheme="majorEastAsia" w:hAnsi="Garamond" w:cs="DINPro-Medium"/>
      <w:smallCaps/>
      <w:color w:val="171717" w:themeColor="background2" w:themeShade="1A"/>
      <w:spacing w:val="6"/>
      <w:w w:val="105"/>
      <w:sz w:val="22"/>
      <w:szCs w:val="24"/>
    </w:rPr>
  </w:style>
  <w:style w:type="paragraph" w:styleId="TM3">
    <w:name w:val="toc 3"/>
    <w:basedOn w:val="Titre3"/>
    <w:next w:val="Normal"/>
    <w:autoRedefine/>
    <w:uiPriority w:val="39"/>
    <w:rsid w:val="00F433A5"/>
    <w:pPr>
      <w:tabs>
        <w:tab w:val="right" w:leader="dot" w:pos="8505"/>
      </w:tabs>
      <w:spacing w:after="100"/>
      <w:ind w:left="709"/>
      <w:jc w:val="left"/>
    </w:pPr>
  </w:style>
  <w:style w:type="character" w:customStyle="1" w:styleId="Titre1Car">
    <w:name w:val="Titre 1 Car"/>
    <w:aliases w:val="Titre Principal Car"/>
    <w:basedOn w:val="Policepardfaut"/>
    <w:link w:val="Titre1"/>
    <w:rsid w:val="00667296"/>
    <w:rPr>
      <w:rFonts w:ascii="Garamond" w:hAnsi="Garamond" w:cs="DINPro-Black"/>
      <w:bCs/>
      <w:caps/>
      <w:spacing w:val="-6"/>
      <w:w w:val="105"/>
      <w:kern w:val="32"/>
      <w:sz w:val="36"/>
      <w:szCs w:val="36"/>
    </w:rPr>
  </w:style>
  <w:style w:type="character" w:customStyle="1" w:styleId="Titre2Car">
    <w:name w:val="Titre 2 Car"/>
    <w:basedOn w:val="Policepardfaut"/>
    <w:link w:val="Titre2"/>
    <w:rsid w:val="00667296"/>
    <w:rPr>
      <w:rFonts w:ascii="Garamond" w:hAnsi="Garamond" w:cs="DINPro-Bold"/>
      <w:bCs/>
      <w:caps/>
      <w:spacing w:val="-4"/>
      <w:w w:val="105"/>
      <w:kern w:val="24"/>
      <w:sz w:val="28"/>
      <w:szCs w:val="28"/>
    </w:rPr>
  </w:style>
  <w:style w:type="character" w:customStyle="1" w:styleId="PieddepageCar">
    <w:name w:val="Pied de page Car"/>
    <w:basedOn w:val="Policepardfaut"/>
    <w:link w:val="Pieddepage"/>
    <w:uiPriority w:val="99"/>
    <w:rsid w:val="00A56E32"/>
    <w:rPr>
      <w:rFonts w:ascii="DINPro-Regular" w:hAnsi="DINPro-Regular" w:cs="Calibri"/>
      <w:spacing w:val="4"/>
      <w:w w:val="105"/>
      <w:sz w:val="22"/>
      <w:szCs w:val="22"/>
    </w:rPr>
  </w:style>
  <w:style w:type="paragraph" w:customStyle="1" w:styleId="ActionDbutCarCarCarCarCarCar">
    <w:name w:val="Action Début Car Car Car Car Car Car"/>
    <w:basedOn w:val="Normal"/>
    <w:link w:val="ActionDbutCarCarCarCarCarCarCar"/>
    <w:rsid w:val="00A56E32"/>
    <w:pPr>
      <w:pBdr>
        <w:left w:val="single" w:sz="6" w:space="1" w:color="auto"/>
      </w:pBdr>
      <w:suppressAutoHyphens/>
      <w:kinsoku/>
      <w:spacing w:before="120"/>
      <w:ind w:left="1985"/>
    </w:pPr>
    <w:rPr>
      <w:rFonts w:ascii="Times New Roman" w:hAnsi="Times New Roman" w:cs="Times New Roman"/>
      <w:i/>
      <w:iCs/>
      <w:w w:val="100"/>
    </w:rPr>
  </w:style>
  <w:style w:type="character" w:customStyle="1" w:styleId="ActionDbutCarCarCarCarCarCarCar">
    <w:name w:val="Action Début Car Car Car Car Car Car Car"/>
    <w:link w:val="ActionDbutCarCarCarCarCarCar"/>
    <w:rsid w:val="00A56E32"/>
    <w:rPr>
      <w:i/>
      <w:iCs/>
      <w:sz w:val="24"/>
      <w:szCs w:val="24"/>
    </w:rPr>
  </w:style>
  <w:style w:type="paragraph" w:customStyle="1" w:styleId="DialoguedbutCarCarCarCarCarCarCarCarCarCarCarCarCarCarCarCarCarCarCarCarCarCarCarCarCarCarCarCarCarCarCarCarCarCarCarCarCar">
    <w:name w:val="Dialogue début Car Car Car Car Car Car Car Car Car Car Car Car Car Car Car Car Car Car Car Car Car Car Car Car Car Car Car Car Car Car Car Car Car Car Car Car Car"/>
    <w:basedOn w:val="Normal"/>
    <w:link w:val="DialoguedbutCarCarCarCarCarCarCarCarCarCarCarCarCarCarCarCarCarCarCarCarCarCarCarCarCarCarCarCarCarCarCarCarCarCarCarCarCarCar"/>
    <w:rsid w:val="00A56E32"/>
    <w:pPr>
      <w:tabs>
        <w:tab w:val="left" w:pos="1276"/>
      </w:tabs>
      <w:kinsoku/>
      <w:spacing w:before="120"/>
    </w:pPr>
    <w:rPr>
      <w:rFonts w:ascii="Times New Roman" w:hAnsi="Times New Roman" w:cs="Times New Roman"/>
      <w:w w:val="100"/>
    </w:rPr>
  </w:style>
  <w:style w:type="character" w:customStyle="1" w:styleId="DialoguedbutCarCarCarCarCarCarCarCarCarCarCarCarCarCarCarCarCarCarCarCarCarCarCarCarCarCarCarCarCarCarCarCarCarCarCarCarCarCar">
    <w:name w:val="Dialogue début Car Car Car Car Car Car Car Car Car Car Car Car Car Car Car Car Car Car Car Car Car Car Car Car Car Car Car Car Car Car Car Car Car Car Car Car Car Car"/>
    <w:link w:val="DialoguedbutCarCarCarCarCarCarCarCarCarCarCarCarCarCarCarCarCarCarCarCarCarCarCarCarCarCarCarCarCarCarCarCarCarCarCarCarCar"/>
    <w:rsid w:val="00A56E32"/>
    <w:rPr>
      <w:sz w:val="24"/>
      <w:szCs w:val="24"/>
    </w:rPr>
  </w:style>
  <w:style w:type="character" w:customStyle="1" w:styleId="En-tteCar">
    <w:name w:val="En-tête Car"/>
    <w:basedOn w:val="Policepardfaut"/>
    <w:link w:val="En-tte"/>
    <w:uiPriority w:val="99"/>
    <w:rsid w:val="00A56E32"/>
    <w:rPr>
      <w:rFonts w:ascii="DINPro-Regular" w:hAnsi="DINPro-Regular" w:cs="Calibri"/>
      <w:spacing w:val="4"/>
      <w:w w:val="105"/>
      <w:sz w:val="22"/>
      <w:szCs w:val="22"/>
    </w:rPr>
  </w:style>
  <w:style w:type="character" w:customStyle="1" w:styleId="DialoguedbutCarCarCarCarCarCarCarCar">
    <w:name w:val="Dialogue début Car Car Car Car Car Car Car Car"/>
    <w:link w:val="DialoguedbutCarCarCarCarCarCarCar"/>
    <w:locked/>
    <w:rsid w:val="00A56E32"/>
    <w:rPr>
      <w:sz w:val="24"/>
      <w:szCs w:val="24"/>
    </w:rPr>
  </w:style>
  <w:style w:type="paragraph" w:customStyle="1" w:styleId="DialoguedbutCarCarCarCarCarCarCar">
    <w:name w:val="Dialogue début Car Car Car Car Car Car Car"/>
    <w:basedOn w:val="Normal"/>
    <w:link w:val="DialoguedbutCarCarCarCarCarCarCarCar"/>
    <w:rsid w:val="00A56E32"/>
    <w:pPr>
      <w:tabs>
        <w:tab w:val="left" w:pos="1276"/>
      </w:tabs>
      <w:kinsoku/>
      <w:spacing w:before="120"/>
    </w:pPr>
    <w:rPr>
      <w:rFonts w:ascii="Times New Roman" w:hAnsi="Times New Roman" w:cs="Times New Roman"/>
      <w:w w:val="100"/>
    </w:rPr>
  </w:style>
  <w:style w:type="character" w:customStyle="1" w:styleId="apple-converted-space">
    <w:name w:val="apple-converted-space"/>
    <w:basedOn w:val="Policepardfaut"/>
    <w:rsid w:val="00A56E32"/>
  </w:style>
  <w:style w:type="paragraph" w:styleId="Objetducommentaire">
    <w:name w:val="annotation subject"/>
    <w:basedOn w:val="Commentaire"/>
    <w:next w:val="Commentaire"/>
    <w:link w:val="ObjetducommentaireCar"/>
    <w:uiPriority w:val="99"/>
    <w:unhideWhenUsed/>
    <w:rsid w:val="00A56E32"/>
    <w:pPr>
      <w:widowControl w:val="0"/>
      <w:pBdr>
        <w:top w:val="none" w:sz="0" w:space="0" w:color="auto"/>
        <w:left w:val="none" w:sz="0" w:space="0" w:color="auto"/>
        <w:bottom w:val="none" w:sz="0" w:space="0" w:color="auto"/>
        <w:right w:val="none" w:sz="0" w:space="0" w:color="auto"/>
        <w:between w:val="none" w:sz="0" w:space="0" w:color="auto"/>
        <w:bar w:val="none" w:sz="0" w:color="auto"/>
      </w:pBdr>
      <w:kinsoku w:val="0"/>
      <w:spacing w:after="0"/>
    </w:pPr>
    <w:rPr>
      <w:rFonts w:ascii="Times New Roman" w:eastAsia="Times New Roman" w:hAnsi="Times New Roman" w:cs="Times New Roman"/>
      <w:b/>
      <w:bCs/>
      <w:w w:val="100"/>
      <w:bdr w:val="none" w:sz="0" w:space="0" w:color="auto"/>
      <w:lang w:val="fr-FR" w:eastAsia="fr-FR"/>
    </w:rPr>
  </w:style>
  <w:style w:type="character" w:customStyle="1" w:styleId="ObjetducommentaireCar">
    <w:name w:val="Objet du commentaire Car"/>
    <w:basedOn w:val="CommentaireCar"/>
    <w:link w:val="Objetducommentaire"/>
    <w:uiPriority w:val="99"/>
    <w:rsid w:val="00A56E32"/>
    <w:rPr>
      <w:rFonts w:eastAsia="Arial Unicode MS"/>
      <w:b/>
      <w:bCs/>
      <w:bdr w:val="nil"/>
      <w:lang w:val="en-US" w:eastAsia="en-US"/>
    </w:rPr>
  </w:style>
  <w:style w:type="paragraph" w:customStyle="1" w:styleId="Cahiervoyages">
    <w:name w:val="Cahier voyages"/>
    <w:basedOn w:val="Titre2"/>
    <w:link w:val="CahiervoyagesCar"/>
    <w:qFormat/>
    <w:rsid w:val="00A56E32"/>
    <w:pPr>
      <w:keepLines/>
      <w:pBdr>
        <w:top w:val="threeDEngrave" w:sz="6" w:space="1" w:color="auto"/>
        <w:left w:val="threeDEngrave" w:sz="6" w:space="4" w:color="auto"/>
        <w:bottom w:val="threeDEmboss" w:sz="6" w:space="1" w:color="auto"/>
        <w:right w:val="threeDEmboss" w:sz="6" w:space="4" w:color="auto"/>
      </w:pBdr>
      <w:shd w:val="clear" w:color="auto" w:fill="FFF2CC" w:themeFill="accent4" w:themeFillTint="33"/>
      <w:ind w:left="1080" w:right="-493" w:hanging="1440"/>
    </w:pPr>
    <w:rPr>
      <w:rFonts w:eastAsiaTheme="majorEastAsia" w:cs="Calibri"/>
      <w:b/>
      <w:bCs w:val="0"/>
      <w:i/>
      <w:iCs/>
      <w:color w:val="FF0000"/>
      <w:spacing w:val="-5"/>
      <w:sz w:val="32"/>
      <w:szCs w:val="32"/>
    </w:rPr>
  </w:style>
  <w:style w:type="character" w:customStyle="1" w:styleId="CahiervoyagesCar">
    <w:name w:val="Cahier voyages Car"/>
    <w:basedOn w:val="Titre2Car"/>
    <w:link w:val="Cahiervoyages"/>
    <w:rsid w:val="00A56E32"/>
    <w:rPr>
      <w:rFonts w:ascii="Garamond" w:eastAsiaTheme="majorEastAsia" w:hAnsi="Garamond" w:cs="Calibri"/>
      <w:b/>
      <w:bCs w:val="0"/>
      <w:i/>
      <w:iCs/>
      <w:caps/>
      <w:color w:val="FF0000"/>
      <w:spacing w:val="-5"/>
      <w:w w:val="105"/>
      <w:kern w:val="24"/>
      <w:sz w:val="32"/>
      <w:szCs w:val="32"/>
      <w:shd w:val="clear" w:color="auto" w:fill="FFF2CC" w:themeFill="accent4" w:themeFillTint="33"/>
    </w:rPr>
  </w:style>
  <w:style w:type="paragraph" w:styleId="Sansinterligne">
    <w:name w:val="No Spacing"/>
    <w:uiPriority w:val="1"/>
    <w:qFormat/>
    <w:rsid w:val="00A56E32"/>
    <w:pPr>
      <w:widowControl w:val="0"/>
      <w:kinsoku w:val="0"/>
    </w:pPr>
    <w:rPr>
      <w:sz w:val="24"/>
      <w:szCs w:val="24"/>
    </w:rPr>
  </w:style>
  <w:style w:type="paragraph" w:customStyle="1" w:styleId="ParagrapheT2">
    <w:name w:val="Paragraphe T2"/>
    <w:basedOn w:val="Normal"/>
    <w:link w:val="ParagrapheT2Car"/>
    <w:qFormat/>
    <w:rsid w:val="00A56E32"/>
    <w:pPr>
      <w:spacing w:after="0"/>
      <w:ind w:hanging="540"/>
    </w:pPr>
    <w:rPr>
      <w:rFonts w:cs="Times New Roman"/>
      <w:b/>
      <w:bCs/>
      <w:w w:val="100"/>
      <w:sz w:val="28"/>
      <w:szCs w:val="28"/>
    </w:rPr>
  </w:style>
  <w:style w:type="character" w:customStyle="1" w:styleId="ParagrapheT2Car">
    <w:name w:val="Paragraphe T2 Car"/>
    <w:basedOn w:val="Policepardfaut"/>
    <w:link w:val="ParagrapheT2"/>
    <w:rsid w:val="00A56E32"/>
    <w:rPr>
      <w:rFonts w:ascii="Garamond" w:hAnsi="Garamond"/>
      <w:b/>
      <w:bCs/>
      <w:sz w:val="28"/>
      <w:szCs w:val="28"/>
    </w:rPr>
  </w:style>
  <w:style w:type="character" w:styleId="Mentionnonrsolue">
    <w:name w:val="Unresolved Mention"/>
    <w:basedOn w:val="Policepardfaut"/>
    <w:uiPriority w:val="99"/>
    <w:semiHidden/>
    <w:unhideWhenUsed/>
    <w:rsid w:val="00A56E32"/>
    <w:rPr>
      <w:color w:val="605E5C"/>
      <w:shd w:val="clear" w:color="auto" w:fill="E1DFDD"/>
    </w:rPr>
  </w:style>
  <w:style w:type="character" w:styleId="Accentuationintense">
    <w:name w:val="Intense Emphasis"/>
    <w:basedOn w:val="Policepardfaut"/>
    <w:uiPriority w:val="21"/>
    <w:qFormat/>
    <w:rsid w:val="002C2973"/>
    <w:rPr>
      <w:rFonts w:ascii="DINPro-CondMedium" w:hAnsi="DINPro-CondMedium"/>
      <w:i/>
      <w:iCs/>
      <w:lang w:eastAsia="en-US"/>
    </w:rPr>
  </w:style>
  <w:style w:type="character" w:styleId="Accentuationlgre">
    <w:name w:val="Subtle Emphasis"/>
    <w:basedOn w:val="Policepardfaut"/>
    <w:uiPriority w:val="19"/>
    <w:qFormat/>
    <w:rsid w:val="000B5CB4"/>
    <w:rPr>
      <w:i/>
      <w:iCs/>
      <w:color w:val="404040" w:themeColor="text1" w:themeTint="BF"/>
    </w:rPr>
  </w:style>
  <w:style w:type="table" w:styleId="Grilledutableau">
    <w:name w:val="Table Grid"/>
    <w:basedOn w:val="TableauNormal"/>
    <w:rsid w:val="00FE66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5461A"/>
    <w:pPr>
      <w:autoSpaceDE w:val="0"/>
      <w:autoSpaceDN w:val="0"/>
      <w:adjustRightInd w:val="0"/>
    </w:pPr>
    <w:rPr>
      <w:rFonts w:ascii="Calibri" w:hAnsi="Calibri" w:cs="Calibri"/>
      <w:color w:val="000000"/>
      <w:sz w:val="24"/>
      <w:szCs w:val="24"/>
    </w:rPr>
  </w:style>
  <w:style w:type="paragraph" w:styleId="En-ttedetabledesmatires">
    <w:name w:val="TOC Heading"/>
    <w:basedOn w:val="Titre1"/>
    <w:next w:val="Normal"/>
    <w:uiPriority w:val="39"/>
    <w:unhideWhenUsed/>
    <w:qFormat/>
    <w:rsid w:val="00FB2F28"/>
    <w:pPr>
      <w:keepLines/>
      <w:kinsoku/>
      <w:spacing w:after="0" w:line="259" w:lineRule="auto"/>
      <w:jc w:val="left"/>
      <w:outlineLvl w:val="9"/>
    </w:pPr>
    <w:rPr>
      <w:rFonts w:asciiTheme="majorHAnsi" w:eastAsiaTheme="majorEastAsia" w:hAnsiTheme="majorHAnsi" w:cstheme="majorBidi"/>
      <w:b/>
      <w:bCs w:val="0"/>
      <w:color w:val="2F5496" w:themeColor="accent1" w:themeShade="BF"/>
      <w:spacing w:val="0"/>
      <w:w w:val="100"/>
      <w:kern w:val="0"/>
      <w:sz w:val="32"/>
      <w:szCs w:val="32"/>
    </w:rPr>
  </w:style>
  <w:style w:type="paragraph" w:styleId="Sous-titre">
    <w:name w:val="Subtitle"/>
    <w:basedOn w:val="Normal"/>
    <w:next w:val="Normal"/>
    <w:link w:val="Sous-titreCar"/>
    <w:qFormat/>
    <w:rsid w:val="00C1152F"/>
    <w:pPr>
      <w:numPr>
        <w:ilvl w:val="1"/>
      </w:numPr>
      <w:spacing w:after="160"/>
      <w:ind w:firstLine="284"/>
    </w:pPr>
    <w:rPr>
      <w:rFonts w:asciiTheme="minorHAnsi" w:eastAsiaTheme="minorEastAsia" w:hAnsiTheme="minorHAnsi" w:cstheme="minorBidi"/>
      <w:color w:val="5A5A5A" w:themeColor="text1" w:themeTint="A5"/>
      <w:spacing w:val="15"/>
    </w:rPr>
  </w:style>
  <w:style w:type="character" w:customStyle="1" w:styleId="Sous-titreCar">
    <w:name w:val="Sous-titre Car"/>
    <w:basedOn w:val="Policepardfaut"/>
    <w:link w:val="Sous-titre"/>
    <w:rsid w:val="00C1152F"/>
    <w:rPr>
      <w:rFonts w:asciiTheme="minorHAnsi" w:eastAsiaTheme="minorEastAsia" w:hAnsiTheme="minorHAnsi" w:cstheme="minorBidi"/>
      <w:color w:val="5A5A5A" w:themeColor="text1" w:themeTint="A5"/>
      <w:spacing w:val="15"/>
      <w:w w:val="105"/>
      <w:sz w:val="22"/>
      <w:szCs w:val="22"/>
    </w:rPr>
  </w:style>
  <w:style w:type="paragraph" w:styleId="Corpsdetexte">
    <w:name w:val="Body Text"/>
    <w:basedOn w:val="Normal"/>
    <w:link w:val="CorpsdetexteCar"/>
    <w:uiPriority w:val="1"/>
    <w:qFormat/>
    <w:rsid w:val="00C1152F"/>
    <w:pPr>
      <w:kinsoku/>
      <w:autoSpaceDE w:val="0"/>
      <w:autoSpaceDN w:val="0"/>
      <w:spacing w:after="0"/>
    </w:pPr>
    <w:rPr>
      <w:rFonts w:ascii="Times New Roman" w:hAnsi="Times New Roman" w:cs="Times New Roman"/>
      <w:w w:val="100"/>
      <w:sz w:val="23"/>
      <w:szCs w:val="23"/>
      <w:lang w:eastAsia="en-US"/>
    </w:rPr>
  </w:style>
  <w:style w:type="character" w:customStyle="1" w:styleId="CorpsdetexteCar">
    <w:name w:val="Corps de texte Car"/>
    <w:basedOn w:val="Policepardfaut"/>
    <w:link w:val="Corpsdetexte"/>
    <w:uiPriority w:val="1"/>
    <w:rsid w:val="00C1152F"/>
    <w:rPr>
      <w:sz w:val="23"/>
      <w:szCs w:val="23"/>
      <w:lang w:eastAsia="en-US"/>
    </w:rPr>
  </w:style>
  <w:style w:type="character" w:customStyle="1" w:styleId="Titre5Car">
    <w:name w:val="Titre 5 Car"/>
    <w:basedOn w:val="Policepardfaut"/>
    <w:link w:val="Titre5"/>
    <w:semiHidden/>
    <w:rsid w:val="00C1152F"/>
    <w:rPr>
      <w:rFonts w:asciiTheme="majorHAnsi" w:eastAsiaTheme="majorEastAsia" w:hAnsiTheme="majorHAnsi" w:cstheme="majorBidi"/>
      <w:color w:val="2F5496" w:themeColor="accent1" w:themeShade="BF"/>
      <w:spacing w:val="4"/>
      <w:w w:val="105"/>
      <w:sz w:val="22"/>
      <w:szCs w:val="22"/>
    </w:rPr>
  </w:style>
  <w:style w:type="character" w:customStyle="1" w:styleId="Titre4Car">
    <w:name w:val="Titre 4 Car"/>
    <w:basedOn w:val="Policepardfaut"/>
    <w:link w:val="Titre4"/>
    <w:semiHidden/>
    <w:rsid w:val="0078528C"/>
    <w:rPr>
      <w:rFonts w:asciiTheme="majorHAnsi" w:eastAsiaTheme="majorEastAsia" w:hAnsiTheme="majorHAnsi" w:cstheme="majorBidi"/>
      <w:i/>
      <w:iCs/>
      <w:color w:val="2F5496" w:themeColor="accent1" w:themeShade="BF"/>
      <w:spacing w:val="4"/>
      <w:w w:val="105"/>
      <w:sz w:val="22"/>
      <w:szCs w:val="22"/>
    </w:rPr>
  </w:style>
  <w:style w:type="character" w:customStyle="1" w:styleId="Titre6Car">
    <w:name w:val="Titre 6 Car"/>
    <w:basedOn w:val="Policepardfaut"/>
    <w:link w:val="Titre6"/>
    <w:semiHidden/>
    <w:rsid w:val="0078528C"/>
    <w:rPr>
      <w:rFonts w:asciiTheme="majorHAnsi" w:eastAsiaTheme="majorEastAsia" w:hAnsiTheme="majorHAnsi" w:cstheme="majorBidi"/>
      <w:color w:val="1F3763" w:themeColor="accent1" w:themeShade="7F"/>
      <w:spacing w:val="4"/>
      <w:w w:val="105"/>
      <w:sz w:val="22"/>
      <w:szCs w:val="22"/>
    </w:rPr>
  </w:style>
  <w:style w:type="character" w:customStyle="1" w:styleId="Titre7Car">
    <w:name w:val="Titre 7 Car"/>
    <w:basedOn w:val="Policepardfaut"/>
    <w:link w:val="Titre7"/>
    <w:semiHidden/>
    <w:rsid w:val="0078528C"/>
    <w:rPr>
      <w:rFonts w:asciiTheme="majorHAnsi" w:eastAsiaTheme="majorEastAsia" w:hAnsiTheme="majorHAnsi" w:cstheme="majorBidi"/>
      <w:i/>
      <w:iCs/>
      <w:color w:val="1F3763" w:themeColor="accent1" w:themeShade="7F"/>
      <w:spacing w:val="4"/>
      <w:w w:val="105"/>
      <w:sz w:val="22"/>
      <w:szCs w:val="22"/>
    </w:rPr>
  </w:style>
  <w:style w:type="character" w:customStyle="1" w:styleId="Titre8Car">
    <w:name w:val="Titre 8 Car"/>
    <w:basedOn w:val="Policepardfaut"/>
    <w:link w:val="Titre8"/>
    <w:semiHidden/>
    <w:rsid w:val="0078528C"/>
    <w:rPr>
      <w:rFonts w:asciiTheme="majorHAnsi" w:eastAsiaTheme="majorEastAsia" w:hAnsiTheme="majorHAnsi" w:cstheme="majorBidi"/>
      <w:color w:val="272727" w:themeColor="text1" w:themeTint="D8"/>
      <w:spacing w:val="4"/>
      <w:w w:val="105"/>
      <w:sz w:val="21"/>
      <w:szCs w:val="21"/>
    </w:rPr>
  </w:style>
  <w:style w:type="character" w:customStyle="1" w:styleId="Titre9Car">
    <w:name w:val="Titre 9 Car"/>
    <w:basedOn w:val="Policepardfaut"/>
    <w:link w:val="Titre9"/>
    <w:semiHidden/>
    <w:rsid w:val="0078528C"/>
    <w:rPr>
      <w:rFonts w:asciiTheme="majorHAnsi" w:eastAsiaTheme="majorEastAsia" w:hAnsiTheme="majorHAnsi" w:cstheme="majorBidi"/>
      <w:i/>
      <w:iCs/>
      <w:color w:val="272727" w:themeColor="text1" w:themeTint="D8"/>
      <w:spacing w:val="4"/>
      <w:w w:val="105"/>
      <w:sz w:val="21"/>
      <w:szCs w:val="21"/>
    </w:rPr>
  </w:style>
  <w:style w:type="character" w:styleId="Titredulivre">
    <w:name w:val="Book Title"/>
    <w:basedOn w:val="Policepardfaut"/>
    <w:uiPriority w:val="33"/>
    <w:qFormat/>
    <w:rsid w:val="00B4298D"/>
    <w:rPr>
      <w:b/>
      <w:bCs/>
      <w:i/>
      <w:iCs/>
      <w:spacing w:val="5"/>
    </w:rPr>
  </w:style>
  <w:style w:type="numbering" w:customStyle="1" w:styleId="Listeactuelle1">
    <w:name w:val="Liste actuelle1"/>
    <w:uiPriority w:val="99"/>
    <w:rsid w:val="009B3A36"/>
    <w:pPr>
      <w:numPr>
        <w:numId w:val="68"/>
      </w:numPr>
    </w:pPr>
  </w:style>
  <w:style w:type="paragraph" w:customStyle="1" w:styleId="Paragrapheneutre">
    <w:name w:val="Paragraphe_neutre"/>
    <w:basedOn w:val="Normal"/>
    <w:next w:val="Normal"/>
    <w:qFormat/>
    <w:rsid w:val="00171F87"/>
    <w:pPr>
      <w:spacing w:after="0"/>
      <w:ind w:firstLine="0"/>
      <w:jc w:val="left"/>
    </w:pPr>
    <w:rPr>
      <w:noProof/>
    </w:rPr>
  </w:style>
  <w:style w:type="paragraph" w:customStyle="1" w:styleId="Informationlue">
    <w:name w:val="Information_lue"/>
    <w:basedOn w:val="Normal"/>
    <w:qFormat/>
    <w:rsid w:val="00060FCE"/>
    <w:pPr>
      <w:spacing w:before="120"/>
      <w:ind w:firstLine="0"/>
    </w:pPr>
    <w:rPr>
      <w:rFonts w:eastAsia="Arial Unicode MS"/>
      <w:i/>
      <w:noProof/>
      <w:w w:val="100"/>
      <w:u w:color="000000"/>
      <w:bdr w:val="nil"/>
    </w:rPr>
  </w:style>
  <w:style w:type="paragraph" w:customStyle="1" w:styleId="Informationnonlue">
    <w:name w:val="Information_non_lue"/>
    <w:basedOn w:val="Informationlue"/>
    <w:qFormat/>
    <w:rsid w:val="00D230D0"/>
    <w:pPr>
      <w:spacing w:before="0" w:after="0"/>
    </w:pPr>
    <w:rPr>
      <w:color w:val="000000" w:themeColor="text1"/>
      <w:sz w:val="21"/>
    </w:rPr>
  </w:style>
  <w:style w:type="paragraph" w:customStyle="1" w:styleId="Indicationsnonlues">
    <w:name w:val="Indications_non_lues"/>
    <w:basedOn w:val="Normal"/>
    <w:next w:val="Normal"/>
    <w:qFormat/>
    <w:rsid w:val="00CD77C0"/>
    <w:pPr>
      <w:spacing w:line="240" w:lineRule="auto"/>
      <w:ind w:left="567" w:right="567"/>
    </w:pPr>
    <w:rPr>
      <w:i/>
      <w:noProof/>
      <w:color w:val="404040" w:themeColor="text1" w:themeTint="BF"/>
      <w:sz w:val="21"/>
    </w:rPr>
  </w:style>
  <w:style w:type="paragraph" w:customStyle="1" w:styleId="Indicationscourtes">
    <w:name w:val="Indications_courtes"/>
    <w:basedOn w:val="Indicationsnonlues"/>
    <w:qFormat/>
    <w:rsid w:val="00CD77C0"/>
    <w:pPr>
      <w:adjustRightInd w:val="0"/>
      <w:spacing w:before="60" w:after="60"/>
      <w:ind w:firstLine="0"/>
      <w:jc w:val="center"/>
    </w:pPr>
  </w:style>
  <w:style w:type="paragraph" w:customStyle="1" w:styleId="CHNATIERSUD">
    <w:name w:val="CHNATIER_SUD"/>
    <w:basedOn w:val="CHANTIEREST"/>
    <w:autoRedefine/>
    <w:qFormat/>
    <w:rsid w:val="00231D0A"/>
    <w:pPr>
      <w:jc w:val="right"/>
    </w:pPr>
  </w:style>
  <w:style w:type="paragraph" w:customStyle="1" w:styleId="CHANTIERNORD">
    <w:name w:val="CHANTIER_NORD"/>
    <w:basedOn w:val="CHANTIEREST"/>
    <w:qFormat/>
    <w:rsid w:val="00231D0A"/>
    <w:pPr>
      <w:jc w:val="left"/>
    </w:pPr>
  </w:style>
  <w:style w:type="paragraph" w:customStyle="1" w:styleId="Listes">
    <w:name w:val="Listes"/>
    <w:basedOn w:val="Normal"/>
    <w:qFormat/>
    <w:rsid w:val="002212DB"/>
    <w:pPr>
      <w:numPr>
        <w:numId w:val="69"/>
      </w:numPr>
      <w:spacing w:line="240" w:lineRule="auto"/>
      <w:ind w:left="567" w:firstLine="0"/>
    </w:pPr>
  </w:style>
  <w:style w:type="numbering" w:customStyle="1" w:styleId="Listeactuelle2">
    <w:name w:val="Liste actuelle2"/>
    <w:uiPriority w:val="99"/>
    <w:rsid w:val="009F228A"/>
    <w:pPr>
      <w:numPr>
        <w:numId w:val="70"/>
      </w:numPr>
    </w:pPr>
  </w:style>
  <w:style w:type="numbering" w:customStyle="1" w:styleId="Listeactuelle3">
    <w:name w:val="Liste actuelle3"/>
    <w:uiPriority w:val="99"/>
    <w:rsid w:val="003E1466"/>
    <w:pPr>
      <w:numPr>
        <w:numId w:val="71"/>
      </w:numPr>
    </w:pPr>
  </w:style>
  <w:style w:type="character" w:styleId="Accentuation">
    <w:name w:val="Emphasis"/>
    <w:basedOn w:val="Policepardfaut"/>
    <w:qFormat/>
    <w:rsid w:val="00C934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050622">
      <w:bodyDiv w:val="1"/>
      <w:marLeft w:val="0"/>
      <w:marRight w:val="0"/>
      <w:marTop w:val="0"/>
      <w:marBottom w:val="0"/>
      <w:divBdr>
        <w:top w:val="none" w:sz="0" w:space="0" w:color="auto"/>
        <w:left w:val="none" w:sz="0" w:space="0" w:color="auto"/>
        <w:bottom w:val="none" w:sz="0" w:space="0" w:color="auto"/>
        <w:right w:val="none" w:sz="0" w:space="0" w:color="auto"/>
      </w:divBdr>
      <w:divsChild>
        <w:div w:id="1422600144">
          <w:marLeft w:val="0"/>
          <w:marRight w:val="0"/>
          <w:marTop w:val="0"/>
          <w:marBottom w:val="0"/>
          <w:divBdr>
            <w:top w:val="none" w:sz="0" w:space="0" w:color="auto"/>
            <w:left w:val="none" w:sz="0" w:space="0" w:color="auto"/>
            <w:bottom w:val="none" w:sz="0" w:space="0" w:color="auto"/>
            <w:right w:val="none" w:sz="0" w:space="0" w:color="auto"/>
          </w:divBdr>
        </w:div>
        <w:div w:id="1803377461">
          <w:marLeft w:val="0"/>
          <w:marRight w:val="0"/>
          <w:marTop w:val="0"/>
          <w:marBottom w:val="0"/>
          <w:divBdr>
            <w:top w:val="none" w:sz="0" w:space="0" w:color="auto"/>
            <w:left w:val="none" w:sz="0" w:space="0" w:color="auto"/>
            <w:bottom w:val="none" w:sz="0" w:space="0" w:color="auto"/>
            <w:right w:val="none" w:sz="0" w:space="0" w:color="auto"/>
          </w:divBdr>
        </w:div>
        <w:div w:id="1826780101">
          <w:marLeft w:val="0"/>
          <w:marRight w:val="0"/>
          <w:marTop w:val="0"/>
          <w:marBottom w:val="0"/>
          <w:divBdr>
            <w:top w:val="none" w:sz="0" w:space="0" w:color="auto"/>
            <w:left w:val="none" w:sz="0" w:space="0" w:color="auto"/>
            <w:bottom w:val="none" w:sz="0" w:space="0" w:color="auto"/>
            <w:right w:val="none" w:sz="0" w:space="0" w:color="auto"/>
          </w:divBdr>
        </w:div>
      </w:divsChild>
    </w:div>
    <w:div w:id="1405683348">
      <w:bodyDiv w:val="1"/>
      <w:marLeft w:val="0"/>
      <w:marRight w:val="0"/>
      <w:marTop w:val="0"/>
      <w:marBottom w:val="0"/>
      <w:divBdr>
        <w:top w:val="none" w:sz="0" w:space="0" w:color="auto"/>
        <w:left w:val="none" w:sz="0" w:space="0" w:color="auto"/>
        <w:bottom w:val="none" w:sz="0" w:space="0" w:color="auto"/>
        <w:right w:val="none" w:sz="0" w:space="0" w:color="auto"/>
      </w:divBdr>
      <w:divsChild>
        <w:div w:id="858617776">
          <w:marLeft w:val="0"/>
          <w:marRight w:val="0"/>
          <w:marTop w:val="0"/>
          <w:marBottom w:val="0"/>
          <w:divBdr>
            <w:top w:val="none" w:sz="0" w:space="0" w:color="auto"/>
            <w:left w:val="none" w:sz="0" w:space="0" w:color="auto"/>
            <w:bottom w:val="none" w:sz="0" w:space="0" w:color="auto"/>
            <w:right w:val="none" w:sz="0" w:space="0" w:color="auto"/>
          </w:divBdr>
        </w:div>
        <w:div w:id="994914406">
          <w:marLeft w:val="0"/>
          <w:marRight w:val="0"/>
          <w:marTop w:val="0"/>
          <w:marBottom w:val="0"/>
          <w:divBdr>
            <w:top w:val="none" w:sz="0" w:space="0" w:color="auto"/>
            <w:left w:val="none" w:sz="0" w:space="0" w:color="auto"/>
            <w:bottom w:val="none" w:sz="0" w:space="0" w:color="auto"/>
            <w:right w:val="none" w:sz="0" w:space="0" w:color="auto"/>
          </w:divBdr>
        </w:div>
        <w:div w:id="1641181581">
          <w:marLeft w:val="0"/>
          <w:marRight w:val="0"/>
          <w:marTop w:val="0"/>
          <w:marBottom w:val="0"/>
          <w:divBdr>
            <w:top w:val="none" w:sz="0" w:space="0" w:color="auto"/>
            <w:left w:val="none" w:sz="0" w:space="0" w:color="auto"/>
            <w:bottom w:val="none" w:sz="0" w:space="0" w:color="auto"/>
            <w:right w:val="none" w:sz="0" w:space="0" w:color="auto"/>
          </w:divBdr>
        </w:div>
        <w:div w:id="1778408773">
          <w:marLeft w:val="0"/>
          <w:marRight w:val="0"/>
          <w:marTop w:val="0"/>
          <w:marBottom w:val="0"/>
          <w:divBdr>
            <w:top w:val="none" w:sz="0" w:space="0" w:color="auto"/>
            <w:left w:val="none" w:sz="0" w:space="0" w:color="auto"/>
            <w:bottom w:val="none" w:sz="0" w:space="0" w:color="auto"/>
            <w:right w:val="none" w:sz="0" w:space="0" w:color="auto"/>
          </w:divBdr>
        </w:div>
      </w:divsChild>
    </w:div>
    <w:div w:id="1631934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oleObject" Target="embeddings/oleObject5.bin"/><Relationship Id="rId26" Type="http://schemas.openxmlformats.org/officeDocument/2006/relationships/oleObject" Target="embeddings/oleObject10.bin"/><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oleObject" Target="embeddings/oleObject4.bin"/><Relationship Id="rId25" Type="http://schemas.openxmlformats.org/officeDocument/2006/relationships/oleObject" Target="embeddings/oleObject9.bin"/><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image" Target="media/image6.png"/><Relationship Id="rId29" Type="http://schemas.openxmlformats.org/officeDocument/2006/relationships/oleObject" Target="embeddings/oleObject13.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oleObject" Target="embeddings/oleObject8.bin"/><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oleObject" Target="embeddings/oleObject7.bin"/><Relationship Id="rId28" Type="http://schemas.openxmlformats.org/officeDocument/2006/relationships/oleObject" Target="embeddings/oleObject12.bin"/><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4.png"/><Relationship Id="rId22" Type="http://schemas.openxmlformats.org/officeDocument/2006/relationships/oleObject" Target="embeddings/oleObject6.bin"/><Relationship Id="rId27" Type="http://schemas.openxmlformats.org/officeDocument/2006/relationships/oleObject" Target="embeddings/oleObject11.bin"/><Relationship Id="rId30" Type="http://schemas.openxmlformats.org/officeDocument/2006/relationships/oleObject" Target="embeddings/oleObject14.bin"/><Relationship Id="rId8"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18A4A-2940-45F8-87EB-BFA28CF5A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SOCRATE - Loge de Maitres_janv2026_v0.1.docx</Template>
  <TotalTime>1</TotalTime>
  <Pages>15</Pages>
  <Words>3346</Words>
  <Characters>15661</Characters>
  <Application>Microsoft Office Word</Application>
  <DocSecurity>0</DocSecurity>
  <Lines>423</Lines>
  <Paragraphs>292</Paragraphs>
  <ScaleCrop>false</ScaleCrop>
  <HeadingPairs>
    <vt:vector size="2" baseType="variant">
      <vt:variant>
        <vt:lpstr>Titre</vt:lpstr>
      </vt:variant>
      <vt:variant>
        <vt:i4>1</vt:i4>
      </vt:variant>
    </vt:vector>
  </HeadingPairs>
  <TitlesOfParts>
    <vt:vector size="1" baseType="lpstr">
      <vt:lpstr>o</vt:lpstr>
    </vt:vector>
  </TitlesOfParts>
  <Company/>
  <LinksUpToDate>false</LinksUpToDate>
  <CharactersWithSpaces>18715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c:title>
  <dc:subject/>
  <dc:creator>Francois Auer</dc:creator>
  <cp:keywords/>
  <dc:description/>
  <cp:lastModifiedBy>AUER Francois-Regis</cp:lastModifiedBy>
  <cp:revision>2</cp:revision>
  <cp:lastPrinted>2026-01-31T16:03:00Z</cp:lastPrinted>
  <dcterms:created xsi:type="dcterms:W3CDTF">2026-01-31T16:04:00Z</dcterms:created>
  <dcterms:modified xsi:type="dcterms:W3CDTF">2026-01-31T16:04:00Z</dcterms:modified>
</cp:coreProperties>
</file>